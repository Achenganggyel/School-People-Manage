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60AB" w:rsidRPr="00FA6F15" w:rsidRDefault="00E35486" w:rsidP="004B6DD8">
      <w:pPr>
        <w:pStyle w:val="a6"/>
        <w:spacing w:after="78"/>
      </w:pPr>
      <w:r w:rsidRPr="00E35486">
        <w:t>学校人员管理详细设计</w:t>
      </w:r>
      <w:r>
        <w:rPr>
          <w:rFonts w:hint="eastAsia"/>
        </w:rPr>
        <w:t xml:space="preserve"> </w:t>
      </w:r>
    </w:p>
    <w:p w:rsidR="008255CA" w:rsidRPr="00E35486" w:rsidRDefault="00E35486" w:rsidP="00E35486">
      <w:pPr>
        <w:jc w:val="center"/>
        <w:rPr>
          <w:rStyle w:val="a5"/>
          <w:b w:val="0"/>
          <w:bCs w:val="0"/>
          <w:color w:val="auto"/>
        </w:rPr>
      </w:pPr>
      <w:r w:rsidRPr="00E35486">
        <w:rPr>
          <w:rStyle w:val="a5"/>
          <w:b w:val="0"/>
          <w:bCs w:val="0"/>
          <w:color w:val="auto"/>
        </w:rPr>
        <w:t>第七组</w:t>
      </w:r>
    </w:p>
    <w:p w:rsidR="007F7160" w:rsidRDefault="007F7160" w:rsidP="001D442D"/>
    <w:p w:rsidR="00F23B7B" w:rsidRDefault="00F23B7B" w:rsidP="00024943">
      <w:pPr>
        <w:jc w:val="left"/>
      </w:pPr>
      <w:r>
        <w:rPr>
          <w:rFonts w:hint="eastAsia"/>
        </w:rPr>
        <w:t>*</w:t>
      </w:r>
      <w:r w:rsidR="00E81185" w:rsidRPr="00E81185">
        <w:t>已上传至github：</w:t>
      </w:r>
      <w:r w:rsidR="00024943" w:rsidRPr="00024943">
        <w:t>https://github.com/Achenganggyel/School-People-Manage/upload/main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3162"/>
        <w:gridCol w:w="2076"/>
        <w:gridCol w:w="2076"/>
      </w:tblGrid>
      <w:tr w:rsidR="00E35486" w:rsidRPr="006F533F" w:rsidTr="0006226E">
        <w:trPr>
          <w:trHeight w:val="378"/>
          <w:jc w:val="center"/>
        </w:trPr>
        <w:tc>
          <w:tcPr>
            <w:tcW w:w="8302" w:type="dxa"/>
            <w:gridSpan w:val="4"/>
            <w:shd w:val="clear" w:color="auto" w:fill="B4C6E7" w:themeFill="accent1" w:themeFillTint="66"/>
            <w:vAlign w:val="center"/>
          </w:tcPr>
          <w:p w:rsidR="00E35486" w:rsidRPr="006F533F" w:rsidRDefault="00E35486" w:rsidP="0006226E">
            <w:pPr>
              <w:jc w:val="center"/>
              <w:rPr>
                <w:b/>
                <w:bCs/>
                <w:sz w:val="24"/>
                <w:szCs w:val="28"/>
              </w:rPr>
            </w:pPr>
            <w:r w:rsidRPr="006F533F">
              <w:rPr>
                <w:rFonts w:hint="eastAsia"/>
                <w:b/>
                <w:bCs/>
                <w:sz w:val="24"/>
                <w:szCs w:val="28"/>
              </w:rPr>
              <w:t>变更历史</w:t>
            </w:r>
          </w:p>
        </w:tc>
      </w:tr>
      <w:tr w:rsidR="00E35486" w:rsidTr="0006226E">
        <w:trPr>
          <w:jc w:val="center"/>
        </w:trPr>
        <w:tc>
          <w:tcPr>
            <w:tcW w:w="988" w:type="dxa"/>
          </w:tcPr>
          <w:p w:rsidR="00E35486" w:rsidRDefault="00E35486" w:rsidP="0006226E">
            <w:r>
              <w:rPr>
                <w:rFonts w:hint="eastAsia"/>
              </w:rPr>
              <w:t>版本</w:t>
            </w:r>
          </w:p>
        </w:tc>
        <w:tc>
          <w:tcPr>
            <w:tcW w:w="3162" w:type="dxa"/>
          </w:tcPr>
          <w:p w:rsidR="00E35486" w:rsidRDefault="00E35486" w:rsidP="0006226E">
            <w:r>
              <w:rPr>
                <w:rFonts w:hint="eastAsia"/>
              </w:rPr>
              <w:t>内容</w:t>
            </w:r>
          </w:p>
        </w:tc>
        <w:tc>
          <w:tcPr>
            <w:tcW w:w="2076" w:type="dxa"/>
          </w:tcPr>
          <w:p w:rsidR="00E35486" w:rsidRDefault="00E35486" w:rsidP="0006226E">
            <w:r>
              <w:rPr>
                <w:rFonts w:hint="eastAsia"/>
              </w:rPr>
              <w:t>修改人</w:t>
            </w:r>
          </w:p>
        </w:tc>
        <w:tc>
          <w:tcPr>
            <w:tcW w:w="2076" w:type="dxa"/>
          </w:tcPr>
          <w:p w:rsidR="00E35486" w:rsidRDefault="00E35486" w:rsidP="0006226E">
            <w:r>
              <w:rPr>
                <w:rFonts w:hint="eastAsia"/>
              </w:rPr>
              <w:t>日期</w:t>
            </w:r>
          </w:p>
        </w:tc>
      </w:tr>
      <w:tr w:rsidR="00DB3DC3" w:rsidTr="0006226E">
        <w:trPr>
          <w:jc w:val="center"/>
        </w:trPr>
        <w:tc>
          <w:tcPr>
            <w:tcW w:w="988" w:type="dxa"/>
          </w:tcPr>
          <w:p w:rsidR="00DB3DC3" w:rsidRDefault="00D412DB" w:rsidP="0006226E">
            <w:r>
              <w:rPr>
                <w:rFonts w:hint="eastAsia"/>
              </w:rPr>
              <w:t>0.0.5</w:t>
            </w:r>
          </w:p>
        </w:tc>
        <w:tc>
          <w:tcPr>
            <w:tcW w:w="3162" w:type="dxa"/>
          </w:tcPr>
          <w:p w:rsidR="00DB3DC3" w:rsidRDefault="00372D86" w:rsidP="0006226E">
            <w:r>
              <w:rPr>
                <w:rFonts w:hint="eastAsia"/>
              </w:rPr>
              <w:t>报告</w:t>
            </w:r>
            <w:r w:rsidR="000124EF" w:rsidRPr="000124EF">
              <w:t>初步</w:t>
            </w:r>
          </w:p>
        </w:tc>
        <w:tc>
          <w:tcPr>
            <w:tcW w:w="2076" w:type="dxa"/>
          </w:tcPr>
          <w:p w:rsidR="00DB3DC3" w:rsidRDefault="000124EF" w:rsidP="0006226E">
            <w:r w:rsidRPr="00D412DB">
              <w:t>赖俊涛</w:t>
            </w:r>
          </w:p>
        </w:tc>
        <w:tc>
          <w:tcPr>
            <w:tcW w:w="2076" w:type="dxa"/>
          </w:tcPr>
          <w:p w:rsidR="00DB3DC3" w:rsidRDefault="000124EF" w:rsidP="0006226E">
            <w:r>
              <w:rPr>
                <w:rFonts w:hint="eastAsia"/>
              </w:rPr>
              <w:t>20</w:t>
            </w:r>
            <w:r w:rsidR="00735757">
              <w:rPr>
                <w:rFonts w:hint="eastAsia"/>
              </w:rPr>
              <w:t>22-12-13</w:t>
            </w:r>
          </w:p>
        </w:tc>
      </w:tr>
      <w:tr w:rsidR="00E35486" w:rsidTr="0006226E">
        <w:trPr>
          <w:jc w:val="center"/>
        </w:trPr>
        <w:tc>
          <w:tcPr>
            <w:tcW w:w="988" w:type="dxa"/>
          </w:tcPr>
          <w:p w:rsidR="00E35486" w:rsidRDefault="00E35486" w:rsidP="0006226E">
            <w:r>
              <w:rPr>
                <w:rFonts w:hint="eastAsia"/>
              </w:rPr>
              <w:t>0</w:t>
            </w:r>
            <w:r>
              <w:t>.0.</w:t>
            </w:r>
            <w:r w:rsidR="00D412DB">
              <w:rPr>
                <w:rFonts w:hint="eastAsia"/>
              </w:rPr>
              <w:t>8</w:t>
            </w:r>
          </w:p>
        </w:tc>
        <w:tc>
          <w:tcPr>
            <w:tcW w:w="3162" w:type="dxa"/>
          </w:tcPr>
          <w:p w:rsidR="00E35486" w:rsidRDefault="00E35486" w:rsidP="0006226E">
            <w:r w:rsidRPr="0099158E">
              <w:rPr>
                <w:rFonts w:hint="eastAsia"/>
              </w:rPr>
              <w:t>接口，页面设计，数据库</w:t>
            </w:r>
            <w:r w:rsidR="000124EF">
              <w:rPr>
                <w:rFonts w:hint="eastAsia"/>
              </w:rPr>
              <w:t>补充</w:t>
            </w:r>
          </w:p>
        </w:tc>
        <w:tc>
          <w:tcPr>
            <w:tcW w:w="2076" w:type="dxa"/>
          </w:tcPr>
          <w:p w:rsidR="00E35486" w:rsidRDefault="00E35486" w:rsidP="0006226E">
            <w:r>
              <w:rPr>
                <w:rFonts w:hint="eastAsia"/>
              </w:rPr>
              <w:t>赵阳</w:t>
            </w:r>
          </w:p>
        </w:tc>
        <w:tc>
          <w:tcPr>
            <w:tcW w:w="2076" w:type="dxa"/>
          </w:tcPr>
          <w:p w:rsidR="00E35486" w:rsidRDefault="00E35486" w:rsidP="0006226E"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22</w:t>
            </w:r>
            <w:r>
              <w:t>-</w:t>
            </w:r>
            <w:r>
              <w:rPr>
                <w:rFonts w:hint="eastAsia"/>
              </w:rPr>
              <w:t>12</w:t>
            </w:r>
            <w:r>
              <w:t>-</w:t>
            </w:r>
            <w:r>
              <w:rPr>
                <w:rFonts w:hint="eastAsia"/>
              </w:rPr>
              <w:t>15</w:t>
            </w:r>
          </w:p>
        </w:tc>
      </w:tr>
      <w:tr w:rsidR="00E35486" w:rsidTr="0006226E">
        <w:trPr>
          <w:jc w:val="center"/>
        </w:trPr>
        <w:tc>
          <w:tcPr>
            <w:tcW w:w="988" w:type="dxa"/>
          </w:tcPr>
          <w:p w:rsidR="00E35486" w:rsidRDefault="00E35486" w:rsidP="0006226E">
            <w:r>
              <w:rPr>
                <w:rFonts w:hint="eastAsia"/>
              </w:rPr>
              <w:t>1.0.0</w:t>
            </w:r>
          </w:p>
        </w:tc>
        <w:tc>
          <w:tcPr>
            <w:tcW w:w="3162" w:type="dxa"/>
          </w:tcPr>
          <w:p w:rsidR="00E35486" w:rsidRPr="0099158E" w:rsidRDefault="003C4312" w:rsidP="0006226E">
            <w:r>
              <w:rPr>
                <w:rFonts w:hint="eastAsia"/>
              </w:rPr>
              <w:t>完善</w:t>
            </w:r>
            <w:r w:rsidR="00135DFA" w:rsidRPr="00135DFA">
              <w:t>报告</w:t>
            </w:r>
          </w:p>
        </w:tc>
        <w:tc>
          <w:tcPr>
            <w:tcW w:w="2076" w:type="dxa"/>
          </w:tcPr>
          <w:p w:rsidR="00E35486" w:rsidRDefault="00D412DB" w:rsidP="0006226E">
            <w:r w:rsidRPr="00D412DB">
              <w:t>赖俊涛</w:t>
            </w:r>
          </w:p>
        </w:tc>
        <w:tc>
          <w:tcPr>
            <w:tcW w:w="2076" w:type="dxa"/>
          </w:tcPr>
          <w:p w:rsidR="00E35486" w:rsidRDefault="00E35486" w:rsidP="0006226E">
            <w:r>
              <w:rPr>
                <w:rFonts w:hint="eastAsia"/>
              </w:rPr>
              <w:t>2022-12-20</w:t>
            </w:r>
          </w:p>
        </w:tc>
      </w:tr>
    </w:tbl>
    <w:p w:rsidR="00DD1A39" w:rsidRDefault="00DD1A39" w:rsidP="001D442D"/>
    <w:p w:rsidR="00E659E8" w:rsidRDefault="00E659E8" w:rsidP="001D442D"/>
    <w:p w:rsidR="00E659E8" w:rsidRDefault="00E659E8" w:rsidP="001D442D"/>
    <w:p w:rsidR="00E659E8" w:rsidRDefault="00E659E8" w:rsidP="001D442D"/>
    <w:p w:rsidR="00DB729A" w:rsidRDefault="00DB729A" w:rsidP="001D442D">
      <w:pPr>
        <w:pStyle w:val="1"/>
      </w:pPr>
      <w:r>
        <w:rPr>
          <w:rFonts w:hint="eastAsia"/>
        </w:rPr>
        <w:t>项目</w:t>
      </w:r>
      <w:r w:rsidRPr="00DB729A">
        <w:t>结构总结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>SCHOOLPEOPLE_MANAGE/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|-- screenshots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界面预览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>|-- src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    |-- api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前端调用本地文件和后端数据的接口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    |-- assets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资产，包括图片和数据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    |-- calc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数据相关的计算函数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    |-- components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工作台组件的设计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    |-- router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管理系统的各页面路由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>|    |-- server node.js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和后端数据库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    |-- store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权限设置，动态菜单，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tags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标签页相关方法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    |-- utils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公共工具，包括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axios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    |-- views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各前端页面的具体设计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    |-- App.vue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全局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css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样式设置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    |-- main.ts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项目配置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>|    |-- vite-env.d.ts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|--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文字资料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开发中记录的文件资料，包括数据库定义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 xml:space="preserve">|-- Readme.md 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项目概述</w:t>
      </w:r>
    </w:p>
    <w:p w:rsidR="00E659E8" w:rsidRPr="00E659E8" w:rsidRDefault="00E659E8" w:rsidP="00E659E8">
      <w:pPr>
        <w:widowControl/>
        <w:shd w:val="clear" w:color="auto" w:fill="FFFFFF"/>
        <w:spacing w:afterLines="0" w:after="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>|-- vite.config.ts</w:t>
      </w:r>
    </w:p>
    <w:p w:rsidR="00E659E8" w:rsidRPr="00E659E8" w:rsidRDefault="00E659E8" w:rsidP="00E659E8">
      <w:pPr>
        <w:widowControl/>
        <w:shd w:val="clear" w:color="auto" w:fill="FFFFFF"/>
        <w:spacing w:afterLines="0" w:after="60" w:line="285" w:lineRule="atLeast"/>
        <w:jc w:val="left"/>
        <w:rPr>
          <w:rFonts w:ascii="Consolas" w:eastAsia="宋体" w:hAnsi="Consolas" w:cs="宋体"/>
          <w:color w:val="393A34"/>
          <w:kern w:val="0"/>
          <w:szCs w:val="21"/>
        </w:rPr>
      </w:pPr>
      <w:r w:rsidRPr="00E659E8">
        <w:rPr>
          <w:rFonts w:ascii="Consolas" w:eastAsia="宋体" w:hAnsi="Consolas" w:cs="宋体"/>
          <w:color w:val="393A34"/>
          <w:kern w:val="0"/>
          <w:szCs w:val="21"/>
        </w:rPr>
        <w:t>|-- index.html  web</w:t>
      </w:r>
      <w:r w:rsidRPr="00E659E8">
        <w:rPr>
          <w:rFonts w:ascii="Consolas" w:eastAsia="宋体" w:hAnsi="Consolas" w:cs="宋体"/>
          <w:color w:val="393A34"/>
          <w:kern w:val="0"/>
          <w:szCs w:val="21"/>
        </w:rPr>
        <w:t>网页配置，包含标签名称</w:t>
      </w:r>
    </w:p>
    <w:p w:rsidR="00E659E8" w:rsidRPr="00E659E8" w:rsidRDefault="00E659E8" w:rsidP="00E659E8"/>
    <w:p w:rsidR="008255CA" w:rsidRDefault="001A2FAA" w:rsidP="001D442D">
      <w:pPr>
        <w:pStyle w:val="1"/>
      </w:pPr>
      <w:r w:rsidRPr="001A2FAA">
        <w:lastRenderedPageBreak/>
        <w:t>需求描述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4"/>
        <w:gridCol w:w="6718"/>
      </w:tblGrid>
      <w:tr w:rsidR="008E1996" w:rsidRPr="008E1996" w:rsidTr="007A5984">
        <w:trPr>
          <w:trHeight w:val="567"/>
        </w:trPr>
        <w:tc>
          <w:tcPr>
            <w:tcW w:w="1063" w:type="pct"/>
            <w:tcBorders>
              <w:top w:val="single" w:sz="8" w:space="0" w:color="5BD078"/>
              <w:left w:val="nil"/>
              <w:bottom w:val="single" w:sz="8" w:space="0" w:color="5BD078"/>
              <w:right w:val="nil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6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b/>
                <w:bCs/>
                <w:color w:val="000000" w:themeColor="text1"/>
                <w:szCs w:val="21"/>
              </w:rPr>
              <w:t>需求名称</w:t>
            </w:r>
          </w:p>
        </w:tc>
        <w:tc>
          <w:tcPr>
            <w:tcW w:w="3937" w:type="pct"/>
            <w:tcBorders>
              <w:top w:val="single" w:sz="8" w:space="0" w:color="5BD078"/>
              <w:left w:val="nil"/>
              <w:bottom w:val="single" w:sz="8" w:space="0" w:color="5BD078"/>
              <w:right w:val="nil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b/>
                <w:bCs/>
                <w:color w:val="000000" w:themeColor="text1"/>
                <w:szCs w:val="21"/>
              </w:rPr>
              <w:t>需求具体含义</w:t>
            </w:r>
          </w:p>
        </w:tc>
      </w:tr>
      <w:tr w:rsidR="008E1996" w:rsidRPr="008E1996" w:rsidTr="007A5984">
        <w:trPr>
          <w:trHeight w:val="567"/>
        </w:trPr>
        <w:tc>
          <w:tcPr>
            <w:tcW w:w="1063" w:type="pct"/>
            <w:tcBorders>
              <w:top w:val="single" w:sz="8" w:space="0" w:color="5BD078"/>
              <w:left w:val="nil"/>
              <w:bottom w:val="nil"/>
              <w:right w:val="nil"/>
            </w:tcBorders>
            <w:shd w:val="clear" w:color="auto" w:fill="EAF7EC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b/>
                <w:bCs/>
                <w:color w:val="000000" w:themeColor="text1"/>
                <w:szCs w:val="21"/>
              </w:rPr>
              <w:t>用户登录</w:t>
            </w:r>
          </w:p>
        </w:tc>
        <w:tc>
          <w:tcPr>
            <w:tcW w:w="3937" w:type="pct"/>
            <w:tcBorders>
              <w:top w:val="single" w:sz="8" w:space="0" w:color="5BD078"/>
              <w:left w:val="nil"/>
              <w:bottom w:val="nil"/>
              <w:right w:val="nil"/>
            </w:tcBorders>
            <w:shd w:val="clear" w:color="auto" w:fill="EAF7EC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color w:val="000000" w:themeColor="text1"/>
                <w:szCs w:val="21"/>
              </w:rPr>
              <w:t>设计登录逻辑，设置权限，若用户无账号则登录失败</w:t>
            </w:r>
          </w:p>
        </w:tc>
      </w:tr>
      <w:tr w:rsidR="008E1996" w:rsidRPr="008E1996" w:rsidTr="007A5984">
        <w:trPr>
          <w:trHeight w:val="567"/>
        </w:trPr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hint="eastAsia"/>
                <w:b/>
                <w:bCs/>
                <w:color w:val="000000" w:themeColor="text1"/>
                <w:szCs w:val="21"/>
              </w:rPr>
              <w:t>管理人员</w:t>
            </w:r>
          </w:p>
        </w:tc>
        <w:tc>
          <w:tcPr>
            <w:tcW w:w="3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hint="eastAsia"/>
                <w:color w:val="000000" w:themeColor="text1"/>
                <w:szCs w:val="21"/>
              </w:rPr>
              <w:t>查看信息，修改状态，统计出勤率</w:t>
            </w:r>
          </w:p>
        </w:tc>
      </w:tr>
      <w:tr w:rsidR="008E1996" w:rsidRPr="008E1996" w:rsidTr="007A5984">
        <w:trPr>
          <w:trHeight w:val="567"/>
        </w:trPr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  <w:shd w:val="clear" w:color="auto" w:fill="EAF7EC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b/>
                <w:bCs/>
                <w:color w:val="000000" w:themeColor="text1"/>
                <w:szCs w:val="21"/>
              </w:rPr>
              <w:t>数据统计</w:t>
            </w:r>
          </w:p>
        </w:tc>
        <w:tc>
          <w:tcPr>
            <w:tcW w:w="3937" w:type="pct"/>
            <w:tcBorders>
              <w:top w:val="nil"/>
              <w:left w:val="nil"/>
              <w:bottom w:val="nil"/>
              <w:right w:val="nil"/>
            </w:tcBorders>
            <w:shd w:val="clear" w:color="auto" w:fill="EAF7EC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hint="eastAsia"/>
                <w:color w:val="000000" w:themeColor="text1"/>
                <w:szCs w:val="21"/>
              </w:rPr>
              <w:t>查看各类人员及出勤率等的统计图</w:t>
            </w:r>
          </w:p>
        </w:tc>
      </w:tr>
      <w:tr w:rsidR="008E1996" w:rsidRPr="008E1996" w:rsidTr="007A5984">
        <w:trPr>
          <w:trHeight w:val="567"/>
        </w:trPr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b/>
                <w:bCs/>
                <w:color w:val="000000" w:themeColor="text1"/>
                <w:szCs w:val="21"/>
              </w:rPr>
              <w:t>表单上传</w:t>
            </w:r>
          </w:p>
        </w:tc>
        <w:tc>
          <w:tcPr>
            <w:tcW w:w="3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color w:val="000000" w:themeColor="text1"/>
                <w:szCs w:val="21"/>
              </w:rPr>
              <w:t>图片上传板块，用户上传监控图片，主要应用于监控设备传送至系统的图片缺失的场景</w:t>
            </w:r>
          </w:p>
        </w:tc>
      </w:tr>
      <w:tr w:rsidR="008E1996" w:rsidRPr="008E1996" w:rsidTr="007A5984">
        <w:trPr>
          <w:trHeight w:val="567"/>
        </w:trPr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  <w:shd w:val="clear" w:color="auto" w:fill="EAF7EC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b/>
                <w:bCs/>
                <w:color w:val="000000" w:themeColor="text1"/>
                <w:szCs w:val="21"/>
              </w:rPr>
              <w:t>用户信息</w:t>
            </w:r>
          </w:p>
        </w:tc>
        <w:tc>
          <w:tcPr>
            <w:tcW w:w="3937" w:type="pct"/>
            <w:tcBorders>
              <w:top w:val="nil"/>
              <w:left w:val="nil"/>
              <w:bottom w:val="nil"/>
              <w:right w:val="nil"/>
            </w:tcBorders>
            <w:shd w:val="clear" w:color="auto" w:fill="EAF7EC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color w:val="000000" w:themeColor="text1"/>
                <w:szCs w:val="21"/>
              </w:rPr>
              <w:t>登录用户的基本信息，包括ID、简介等，包括密码修改</w:t>
            </w:r>
          </w:p>
        </w:tc>
      </w:tr>
      <w:tr w:rsidR="008E1996" w:rsidRPr="008E1996" w:rsidTr="007A5984">
        <w:trPr>
          <w:trHeight w:val="567"/>
        </w:trPr>
        <w:tc>
          <w:tcPr>
            <w:tcW w:w="10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b/>
                <w:bCs/>
                <w:color w:val="000000" w:themeColor="text1"/>
                <w:szCs w:val="21"/>
              </w:rPr>
              <w:t>消息通知</w:t>
            </w:r>
          </w:p>
        </w:tc>
        <w:tc>
          <w:tcPr>
            <w:tcW w:w="3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hint="eastAsia"/>
                <w:color w:val="000000" w:themeColor="text1"/>
                <w:szCs w:val="21"/>
              </w:rPr>
              <w:t>查看各部门发布的消息</w:t>
            </w:r>
          </w:p>
        </w:tc>
      </w:tr>
      <w:tr w:rsidR="008E1996" w:rsidRPr="008E1996" w:rsidTr="007A5984">
        <w:trPr>
          <w:trHeight w:val="567"/>
        </w:trPr>
        <w:tc>
          <w:tcPr>
            <w:tcW w:w="1063" w:type="pct"/>
            <w:tcBorders>
              <w:top w:val="nil"/>
              <w:left w:val="nil"/>
              <w:bottom w:val="single" w:sz="8" w:space="0" w:color="5BD078"/>
              <w:right w:val="nil"/>
            </w:tcBorders>
            <w:shd w:val="clear" w:color="auto" w:fill="EAF7EC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b/>
                <w:bCs/>
                <w:color w:val="000000" w:themeColor="text1"/>
                <w:szCs w:val="21"/>
              </w:rPr>
              <w:t>权限限制</w:t>
            </w:r>
          </w:p>
        </w:tc>
        <w:tc>
          <w:tcPr>
            <w:tcW w:w="3937" w:type="pct"/>
            <w:tcBorders>
              <w:top w:val="nil"/>
              <w:left w:val="nil"/>
              <w:bottom w:val="single" w:sz="8" w:space="0" w:color="5BD078"/>
              <w:right w:val="nil"/>
            </w:tcBorders>
            <w:shd w:val="clear" w:color="auto" w:fill="EAF7EC"/>
            <w:tcMar>
              <w:top w:w="15" w:type="dxa"/>
              <w:left w:w="113" w:type="dxa"/>
              <w:bottom w:w="0" w:type="dxa"/>
              <w:right w:w="113" w:type="dxa"/>
            </w:tcMar>
            <w:vAlign w:val="center"/>
            <w:hideMark/>
          </w:tcPr>
          <w:p w:rsidR="008E1996" w:rsidRPr="008E1996" w:rsidRDefault="008E1996" w:rsidP="008E1996">
            <w:pPr>
              <w:widowControl/>
              <w:spacing w:afterLines="0" w:after="0" w:line="240" w:lineRule="auto"/>
              <w:jc w:val="center"/>
              <w:rPr>
                <w:rFonts w:asciiTheme="minorEastAsia" w:hAnsiTheme="minorEastAsia" w:cs="Arial"/>
                <w:kern w:val="0"/>
                <w:szCs w:val="21"/>
              </w:rPr>
            </w:pPr>
            <w:r w:rsidRPr="007A5984">
              <w:rPr>
                <w:rFonts w:asciiTheme="minorEastAsia" w:hAnsiTheme="minorEastAsia" w:cs="Arial" w:hint="eastAsia"/>
                <w:color w:val="000000" w:themeColor="text1"/>
                <w:szCs w:val="21"/>
              </w:rPr>
              <w:t>将用户权限分为普通用户和管理员，普通用户拥有查看数据、上传表单等权限，管理员则增加限制普通用户权限、发布消息的特殊权限</w:t>
            </w:r>
          </w:p>
        </w:tc>
      </w:tr>
    </w:tbl>
    <w:p w:rsidR="001A2FAA" w:rsidRPr="001A2FAA" w:rsidRDefault="001A2FAA" w:rsidP="001A2FAA"/>
    <w:p w:rsidR="00686E4A" w:rsidRDefault="001A2FAA" w:rsidP="001A2FAA">
      <w:pPr>
        <w:pStyle w:val="1"/>
      </w:pPr>
      <w:bookmarkStart w:id="0" w:name="_Hlk122454239"/>
      <w:r w:rsidRPr="001A2FAA">
        <w:t>功能拆分</w:t>
      </w:r>
    </w:p>
    <w:p w:rsidR="00C85591" w:rsidRDefault="00C85591" w:rsidP="00C85591">
      <w:pPr>
        <w:pStyle w:val="2"/>
      </w:pPr>
      <w:r w:rsidRPr="00C85591">
        <w:t>登录功能</w:t>
      </w:r>
    </w:p>
    <w:p w:rsidR="00C85591" w:rsidRDefault="00C85591" w:rsidP="00C85591">
      <w:pPr>
        <w:pStyle w:val="a8"/>
        <w:numPr>
          <w:ilvl w:val="0"/>
          <w:numId w:val="8"/>
        </w:numPr>
        <w:ind w:firstLineChars="0"/>
      </w:pPr>
      <w:r>
        <w:t>一个登录页面制作，界面</w:t>
      </w:r>
    </w:p>
    <w:p w:rsidR="00C85591" w:rsidRDefault="00C85591" w:rsidP="00C85591">
      <w:pPr>
        <w:pStyle w:val="a8"/>
        <w:numPr>
          <w:ilvl w:val="0"/>
          <w:numId w:val="8"/>
        </w:numPr>
        <w:ind w:firstLineChars="0"/>
      </w:pPr>
      <w:r>
        <w:t>登录功能，一个登录接口</w:t>
      </w:r>
    </w:p>
    <w:p w:rsidR="00C85591" w:rsidRDefault="00C85591" w:rsidP="00C85591">
      <w:pPr>
        <w:pStyle w:val="a8"/>
        <w:numPr>
          <w:ilvl w:val="0"/>
          <w:numId w:val="8"/>
        </w:numPr>
        <w:ind w:firstLineChars="0"/>
      </w:pPr>
      <w:r>
        <w:t>单点登录需要分布式缓存，集成redis</w:t>
      </w:r>
      <w:r w:rsidR="00012430" w:rsidRPr="00012430">
        <w:t>或本地缓存</w:t>
      </w:r>
    </w:p>
    <w:p w:rsidR="00C85591" w:rsidRPr="00C85591" w:rsidRDefault="00C85591" w:rsidP="002C4905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登录校验</w:t>
      </w:r>
    </w:p>
    <w:p w:rsidR="00C85591" w:rsidRDefault="002C4905" w:rsidP="00C85591">
      <w:pPr>
        <w:pStyle w:val="2"/>
      </w:pPr>
      <w:r w:rsidRPr="002C4905">
        <w:t>工作台首页</w:t>
      </w:r>
    </w:p>
    <w:p w:rsidR="00DF4829" w:rsidRDefault="00DF4829" w:rsidP="00DF4829">
      <w:pPr>
        <w:pStyle w:val="a8"/>
        <w:numPr>
          <w:ilvl w:val="0"/>
          <w:numId w:val="9"/>
        </w:numPr>
        <w:ind w:firstLineChars="0"/>
      </w:pPr>
      <w:r>
        <w:t>一个</w:t>
      </w:r>
      <w:r w:rsidRPr="00DF4829">
        <w:t>工作台首页</w:t>
      </w:r>
      <w:r>
        <w:t>制作，界面</w:t>
      </w:r>
    </w:p>
    <w:p w:rsidR="00DF4829" w:rsidRDefault="00012430" w:rsidP="00DF4829">
      <w:pPr>
        <w:pStyle w:val="a8"/>
        <w:numPr>
          <w:ilvl w:val="0"/>
          <w:numId w:val="9"/>
        </w:numPr>
        <w:ind w:firstLineChars="0"/>
      </w:pPr>
      <w:r w:rsidRPr="00012430">
        <w:t>菜单功能，路由跳转</w:t>
      </w:r>
    </w:p>
    <w:p w:rsidR="00DF4829" w:rsidRDefault="00012430" w:rsidP="00DF4829">
      <w:pPr>
        <w:pStyle w:val="a8"/>
        <w:numPr>
          <w:ilvl w:val="0"/>
          <w:numId w:val="9"/>
        </w:numPr>
        <w:ind w:firstLineChars="0"/>
      </w:pPr>
      <w:r w:rsidRPr="00012430">
        <w:t>tags保存打开页面信息</w:t>
      </w:r>
    </w:p>
    <w:p w:rsidR="00DF4829" w:rsidRDefault="00762BCD" w:rsidP="00DF4829">
      <w:pPr>
        <w:pStyle w:val="a8"/>
        <w:numPr>
          <w:ilvl w:val="0"/>
          <w:numId w:val="9"/>
        </w:numPr>
        <w:spacing w:after="78"/>
        <w:ind w:firstLineChars="0"/>
      </w:pPr>
      <w:r w:rsidRPr="00762BCD">
        <w:t>header, sidebar, main经典三段式布局</w:t>
      </w:r>
    </w:p>
    <w:p w:rsidR="00762BCD" w:rsidRPr="00DF4829" w:rsidRDefault="00762BCD" w:rsidP="00DF4829">
      <w:pPr>
        <w:pStyle w:val="a8"/>
        <w:numPr>
          <w:ilvl w:val="0"/>
          <w:numId w:val="9"/>
        </w:numPr>
        <w:spacing w:after="78"/>
        <w:ind w:firstLineChars="0"/>
      </w:pPr>
      <w:r w:rsidRPr="00762BCD">
        <w:t>统一的主题</w:t>
      </w:r>
    </w:p>
    <w:p w:rsidR="002C4905" w:rsidRDefault="00232541" w:rsidP="002C4905">
      <w:pPr>
        <w:pStyle w:val="2"/>
      </w:pPr>
      <w:r w:rsidRPr="00232541">
        <w:t>人员管理子页面</w:t>
      </w:r>
    </w:p>
    <w:p w:rsidR="009E212D" w:rsidRDefault="00735757" w:rsidP="009E212D">
      <w:pPr>
        <w:numPr>
          <w:ilvl w:val="0"/>
          <w:numId w:val="20"/>
        </w:numPr>
        <w:spacing w:afterLines="0" w:after="0" w:line="240" w:lineRule="auto"/>
      </w:pPr>
      <w:r>
        <w:rPr>
          <w:rFonts w:hint="eastAsia"/>
        </w:rPr>
        <w:t>一个人员管理页面制作，界面</w:t>
      </w:r>
    </w:p>
    <w:p w:rsidR="009E212D" w:rsidRDefault="00735757" w:rsidP="009E212D">
      <w:pPr>
        <w:numPr>
          <w:ilvl w:val="0"/>
          <w:numId w:val="20"/>
        </w:numPr>
        <w:spacing w:afterLines="0" w:after="0" w:line="240" w:lineRule="auto"/>
      </w:pPr>
      <w:r>
        <w:rPr>
          <w:rFonts w:hint="eastAsia"/>
        </w:rPr>
        <w:t>功能：查看学生，</w:t>
      </w:r>
      <w:r w:rsidR="00D7798C" w:rsidRPr="00D7798C">
        <w:t>教师</w:t>
      </w:r>
      <w:r>
        <w:rPr>
          <w:rFonts w:hint="eastAsia"/>
        </w:rPr>
        <w:t>等人员信息</w:t>
      </w:r>
    </w:p>
    <w:p w:rsidR="0002704D" w:rsidRPr="00735757" w:rsidRDefault="00735757" w:rsidP="009E212D">
      <w:pPr>
        <w:numPr>
          <w:ilvl w:val="0"/>
          <w:numId w:val="20"/>
        </w:numPr>
        <w:spacing w:afterLines="0" w:after="0" w:line="240" w:lineRule="auto"/>
      </w:pPr>
      <w:r>
        <w:rPr>
          <w:rFonts w:hint="eastAsia"/>
        </w:rPr>
        <w:t>连接数据库，即使查看和更新</w:t>
      </w:r>
    </w:p>
    <w:p w:rsidR="00232541" w:rsidRDefault="00232541" w:rsidP="00232541">
      <w:pPr>
        <w:pStyle w:val="2"/>
      </w:pPr>
      <w:r w:rsidRPr="00232541">
        <w:t>消息通知</w:t>
      </w:r>
    </w:p>
    <w:p w:rsidR="009E212D" w:rsidRDefault="00D7798C" w:rsidP="009E212D">
      <w:pPr>
        <w:numPr>
          <w:ilvl w:val="0"/>
          <w:numId w:val="19"/>
        </w:numPr>
        <w:spacing w:afterLines="0" w:after="0" w:line="240" w:lineRule="auto"/>
      </w:pPr>
      <w:r>
        <w:rPr>
          <w:rFonts w:hint="eastAsia"/>
        </w:rPr>
        <w:t>界面：消息通知查看界面</w:t>
      </w:r>
    </w:p>
    <w:p w:rsidR="009E212D" w:rsidRDefault="00D7798C" w:rsidP="009E212D">
      <w:pPr>
        <w:numPr>
          <w:ilvl w:val="0"/>
          <w:numId w:val="19"/>
        </w:numPr>
        <w:spacing w:afterLines="0" w:after="0" w:line="240" w:lineRule="auto"/>
      </w:pPr>
      <w:r>
        <w:rPr>
          <w:rFonts w:hint="eastAsia"/>
        </w:rPr>
        <w:t>功能：接收系统的相关消息</w:t>
      </w:r>
    </w:p>
    <w:p w:rsidR="0002704D" w:rsidRPr="0002704D" w:rsidRDefault="00D7798C" w:rsidP="00E659E8">
      <w:pPr>
        <w:numPr>
          <w:ilvl w:val="0"/>
          <w:numId w:val="19"/>
        </w:numPr>
        <w:spacing w:afterLines="0" w:after="0" w:line="240" w:lineRule="auto"/>
      </w:pPr>
      <w:r>
        <w:rPr>
          <w:rFonts w:hint="eastAsia"/>
        </w:rPr>
        <w:t>连接后端代码和数据库，由管理员发送通知，或者接收异常报错信息</w:t>
      </w:r>
      <w:r w:rsidR="00E659E8">
        <w:br w:type="page"/>
      </w:r>
    </w:p>
    <w:p w:rsidR="00232541" w:rsidRDefault="00232541" w:rsidP="00232541">
      <w:pPr>
        <w:pStyle w:val="2"/>
      </w:pPr>
      <w:r w:rsidRPr="00232541">
        <w:lastRenderedPageBreak/>
        <w:t>数据统计</w:t>
      </w:r>
    </w:p>
    <w:p w:rsidR="0002704D" w:rsidRDefault="009E212D" w:rsidP="00762BCD">
      <w:pPr>
        <w:numPr>
          <w:ilvl w:val="0"/>
          <w:numId w:val="24"/>
        </w:numPr>
        <w:spacing w:afterLines="0" w:after="0" w:line="240" w:lineRule="auto"/>
      </w:pPr>
      <w:r>
        <w:rPr>
          <w:rFonts w:hint="eastAsia"/>
        </w:rPr>
        <w:t>界面：数据统计页面，有扇面图，柱状图，折线图</w:t>
      </w:r>
    </w:p>
    <w:p w:rsidR="009E212D" w:rsidRDefault="009E212D" w:rsidP="00762BCD">
      <w:pPr>
        <w:numPr>
          <w:ilvl w:val="0"/>
          <w:numId w:val="24"/>
        </w:numPr>
        <w:spacing w:afterLines="0" w:after="0" w:line="240" w:lineRule="auto"/>
      </w:pPr>
      <w:r>
        <w:rPr>
          <w:rFonts w:hint="eastAsia"/>
        </w:rPr>
        <w:t>功能：直观观察人员管理等信息</w:t>
      </w:r>
    </w:p>
    <w:p w:rsidR="009E212D" w:rsidRPr="0002704D" w:rsidRDefault="009E212D" w:rsidP="00762BCD">
      <w:pPr>
        <w:numPr>
          <w:ilvl w:val="0"/>
          <w:numId w:val="24"/>
        </w:numPr>
        <w:spacing w:afterLines="0" w:after="0" w:line="240" w:lineRule="auto"/>
      </w:pPr>
      <w:r>
        <w:rPr>
          <w:rFonts w:hint="eastAsia"/>
        </w:rPr>
        <w:t>连接数据库，使用数据可视化绘制统计图</w:t>
      </w:r>
    </w:p>
    <w:p w:rsidR="00232541" w:rsidRDefault="00DF4829" w:rsidP="00232541">
      <w:pPr>
        <w:pStyle w:val="2"/>
      </w:pPr>
      <w:r w:rsidRPr="00DF4829">
        <w:t>权限管理</w:t>
      </w:r>
    </w:p>
    <w:p w:rsidR="009E212D" w:rsidRDefault="009E212D" w:rsidP="00762BCD">
      <w:pPr>
        <w:numPr>
          <w:ilvl w:val="0"/>
          <w:numId w:val="24"/>
        </w:numPr>
        <w:spacing w:afterLines="0" w:after="0" w:line="240" w:lineRule="auto"/>
      </w:pPr>
      <w:r>
        <w:rPr>
          <w:rFonts w:hint="eastAsia"/>
        </w:rPr>
        <w:t>界面：权限管理界面</w:t>
      </w:r>
    </w:p>
    <w:p w:rsidR="009E212D" w:rsidRDefault="009E212D" w:rsidP="00762BCD">
      <w:pPr>
        <w:numPr>
          <w:ilvl w:val="0"/>
          <w:numId w:val="24"/>
        </w:numPr>
        <w:spacing w:afterLines="0" w:after="0" w:line="240" w:lineRule="auto"/>
      </w:pPr>
      <w:r>
        <w:rPr>
          <w:rFonts w:hint="eastAsia"/>
        </w:rPr>
        <w:t>功能：调整用户和管理员的权限，如只读，读写等等</w:t>
      </w:r>
    </w:p>
    <w:p w:rsidR="009E212D" w:rsidRPr="0002704D" w:rsidRDefault="009E212D" w:rsidP="00762BCD">
      <w:pPr>
        <w:numPr>
          <w:ilvl w:val="0"/>
          <w:numId w:val="24"/>
        </w:numPr>
        <w:spacing w:afterLines="0" w:after="0" w:line="240" w:lineRule="auto"/>
      </w:pPr>
      <w:r>
        <w:rPr>
          <w:rFonts w:hint="eastAsia"/>
        </w:rPr>
        <w:t>使用数据库用户主键控制权限</w:t>
      </w:r>
    </w:p>
    <w:p w:rsidR="001A2FAA" w:rsidRDefault="00C85591" w:rsidP="00C85591">
      <w:pPr>
        <w:pStyle w:val="1"/>
      </w:pPr>
      <w:r w:rsidRPr="00C85591">
        <w:t>流程图</w:t>
      </w:r>
    </w:p>
    <w:p w:rsidR="00E07316" w:rsidRPr="00E07316" w:rsidRDefault="00DD5348" w:rsidP="004974C6">
      <w:pPr>
        <w:pStyle w:val="2"/>
      </w:pPr>
      <w:r w:rsidRPr="00DD5348">
        <w:t>登录功能</w:t>
      </w:r>
    </w:p>
    <w:p w:rsidR="00DD5348" w:rsidRDefault="00FC1DDC" w:rsidP="00E659E8">
      <w:pPr>
        <w:jc w:val="center"/>
      </w:pPr>
      <w:r>
        <w:object w:dxaOrig="6630" w:dyaOrig="24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pt;height:427.8pt" o:ole="">
            <v:imagedata r:id="rId7" o:title=""/>
          </v:shape>
          <o:OLEObject Type="Embed" ProgID="Visio.Drawing.15" ShapeID="_x0000_i1025" DrawAspect="Content" ObjectID="_1734712883" r:id="rId8"/>
        </w:object>
      </w:r>
    </w:p>
    <w:p w:rsidR="00DD5348" w:rsidRDefault="00DD5348" w:rsidP="00DD5348">
      <w:pPr>
        <w:pStyle w:val="2"/>
      </w:pPr>
      <w:r w:rsidRPr="00232541">
        <w:lastRenderedPageBreak/>
        <w:t>人员管理子页面</w:t>
      </w:r>
    </w:p>
    <w:p w:rsidR="009E212D" w:rsidRPr="009E212D" w:rsidRDefault="009E212D" w:rsidP="009E212D">
      <w:r>
        <w:rPr>
          <w:rFonts w:hint="eastAsia"/>
          <w:noProof/>
        </w:rPr>
        <w:drawing>
          <wp:inline distT="0" distB="0" distL="114300" distR="114300" wp14:anchorId="7939AF55" wp14:editId="35085241">
            <wp:extent cx="5264150" cy="4048125"/>
            <wp:effectExtent l="0" t="0" r="3175" b="0"/>
            <wp:docPr id="4" name="图片 4" descr="人员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人员管理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48" w:rsidRDefault="00DD5348" w:rsidP="00DD5348">
      <w:pPr>
        <w:pStyle w:val="2"/>
      </w:pPr>
      <w:r w:rsidRPr="00232541">
        <w:t>消息通知</w:t>
      </w:r>
    </w:p>
    <w:p w:rsidR="009E212D" w:rsidRPr="009E212D" w:rsidRDefault="009E212D" w:rsidP="009E212D">
      <w:pPr>
        <w:jc w:val="center"/>
      </w:pPr>
      <w:r>
        <w:rPr>
          <w:rFonts w:hint="eastAsia"/>
          <w:noProof/>
        </w:rPr>
        <w:drawing>
          <wp:inline distT="0" distB="0" distL="114300" distR="114300" wp14:anchorId="3521D0FD" wp14:editId="6D5B3E2B">
            <wp:extent cx="2124075" cy="3653001"/>
            <wp:effectExtent l="0" t="0" r="0" b="0"/>
            <wp:docPr id="6" name="图片 6" descr="消息通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消息通知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568" cy="36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48" w:rsidRDefault="00DD5348" w:rsidP="00DD5348">
      <w:pPr>
        <w:pStyle w:val="2"/>
      </w:pPr>
      <w:r w:rsidRPr="00232541">
        <w:lastRenderedPageBreak/>
        <w:t>数据统计</w:t>
      </w:r>
    </w:p>
    <w:p w:rsidR="009E212D" w:rsidRPr="009E212D" w:rsidRDefault="009E212D" w:rsidP="009E212D">
      <w:pPr>
        <w:jc w:val="center"/>
      </w:pPr>
      <w:r>
        <w:rPr>
          <w:rFonts w:hint="eastAsia"/>
          <w:noProof/>
        </w:rPr>
        <w:drawing>
          <wp:inline distT="0" distB="0" distL="114300" distR="114300" wp14:anchorId="1B2B2468" wp14:editId="61206460">
            <wp:extent cx="953307" cy="3581400"/>
            <wp:effectExtent l="0" t="0" r="0" b="0"/>
            <wp:docPr id="7" name="图片 7" descr="数据统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数据统计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555" cy="35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48" w:rsidRDefault="00DD5348" w:rsidP="00DD5348">
      <w:pPr>
        <w:pStyle w:val="2"/>
      </w:pPr>
      <w:r w:rsidRPr="00DF4829">
        <w:t>权限管理</w:t>
      </w:r>
    </w:p>
    <w:p w:rsidR="009E212D" w:rsidRPr="009E212D" w:rsidRDefault="009E212D" w:rsidP="009E212D">
      <w:pPr>
        <w:jc w:val="center"/>
      </w:pPr>
      <w:r>
        <w:rPr>
          <w:rFonts w:hint="eastAsia"/>
          <w:noProof/>
        </w:rPr>
        <w:drawing>
          <wp:inline distT="0" distB="0" distL="114300" distR="114300" wp14:anchorId="18C3721D" wp14:editId="1CFD90D6">
            <wp:extent cx="2134819" cy="3920836"/>
            <wp:effectExtent l="0" t="0" r="0" b="0"/>
            <wp:docPr id="9" name="图片 9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4853" cy="39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E07316" w:rsidRDefault="007C3C70" w:rsidP="00E07316">
      <w:pPr>
        <w:pStyle w:val="1"/>
      </w:pPr>
      <w:r w:rsidRPr="007C3C70">
        <w:lastRenderedPageBreak/>
        <w:t>接口设计</w:t>
      </w:r>
    </w:p>
    <w:p w:rsidR="007C3C70" w:rsidRDefault="007C3C70" w:rsidP="007C3C70">
      <w:pPr>
        <w:pStyle w:val="2"/>
      </w:pPr>
      <w:r w:rsidRPr="007C3C70">
        <w:t>登录接口</w:t>
      </w:r>
    </w:p>
    <w:p w:rsidR="004B4190" w:rsidRDefault="00076BAB" w:rsidP="003876E3">
      <w:pPr>
        <w:pStyle w:val="3"/>
      </w:pPr>
      <w:r w:rsidRPr="00076BAB">
        <w:t>接口信息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804"/>
        <w:gridCol w:w="1417"/>
        <w:gridCol w:w="851"/>
        <w:gridCol w:w="2353"/>
      </w:tblGrid>
      <w:tr w:rsidR="003876E3" w:rsidTr="003876E3">
        <w:trPr>
          <w:jc w:val="center"/>
        </w:trPr>
        <w:tc>
          <w:tcPr>
            <w:tcW w:w="1140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6425" w:type="dxa"/>
            <w:gridSpan w:val="4"/>
          </w:tcPr>
          <w:p w:rsidR="003876E3" w:rsidRDefault="00076BAB" w:rsidP="0006226E">
            <w:pPr>
              <w:pStyle w:val="a8"/>
              <w:ind w:firstLineChars="0" w:firstLine="0"/>
            </w:pPr>
            <w:r w:rsidRPr="00076BAB">
              <w:t>登录跳转</w:t>
            </w:r>
          </w:p>
        </w:tc>
      </w:tr>
      <w:tr w:rsidR="003876E3" w:rsidRPr="00655987" w:rsidTr="003876E3">
        <w:trPr>
          <w:jc w:val="center"/>
        </w:trPr>
        <w:tc>
          <w:tcPr>
            <w:tcW w:w="1140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  <w:tc>
          <w:tcPr>
            <w:tcW w:w="6425" w:type="dxa"/>
            <w:gridSpan w:val="4"/>
          </w:tcPr>
          <w:p w:rsidR="003876E3" w:rsidRPr="00655987" w:rsidRDefault="007D272F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/lo</w:t>
            </w:r>
            <w:r>
              <w:t>gin</w:t>
            </w:r>
          </w:p>
        </w:tc>
      </w:tr>
      <w:tr w:rsidR="003876E3" w:rsidTr="003876E3">
        <w:trPr>
          <w:jc w:val="center"/>
        </w:trPr>
        <w:tc>
          <w:tcPr>
            <w:tcW w:w="1140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425" w:type="dxa"/>
            <w:gridSpan w:val="4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3876E3" w:rsidTr="003876E3">
        <w:trPr>
          <w:jc w:val="center"/>
        </w:trPr>
        <w:tc>
          <w:tcPr>
            <w:tcW w:w="1140" w:type="dxa"/>
            <w:vMerge w:val="restart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入参</w:t>
            </w:r>
          </w:p>
        </w:tc>
        <w:tc>
          <w:tcPr>
            <w:tcW w:w="1804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3876E3" w:rsidTr="003876E3">
        <w:trPr>
          <w:jc w:val="center"/>
        </w:trPr>
        <w:tc>
          <w:tcPr>
            <w:tcW w:w="1140" w:type="dxa"/>
            <w:vMerge/>
          </w:tcPr>
          <w:p w:rsidR="003876E3" w:rsidRDefault="003876E3" w:rsidP="0006226E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3876E3" w:rsidRDefault="003876E3" w:rsidP="0006226E">
            <w:pPr>
              <w:pStyle w:val="a8"/>
              <w:ind w:firstLineChars="0" w:firstLine="0"/>
            </w:pPr>
            <w:r w:rsidRPr="00C17F92">
              <w:t>loginName</w:t>
            </w:r>
          </w:p>
        </w:tc>
        <w:tc>
          <w:tcPr>
            <w:tcW w:w="1417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851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t>必填</w:t>
            </w:r>
          </w:p>
        </w:tc>
      </w:tr>
      <w:tr w:rsidR="003876E3" w:rsidTr="003876E3">
        <w:trPr>
          <w:jc w:val="center"/>
        </w:trPr>
        <w:tc>
          <w:tcPr>
            <w:tcW w:w="1140" w:type="dxa"/>
            <w:vMerge/>
          </w:tcPr>
          <w:p w:rsidR="003876E3" w:rsidRDefault="003876E3" w:rsidP="0006226E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3876E3" w:rsidRPr="00C17F92" w:rsidRDefault="003876E3" w:rsidP="0006226E">
            <w:pPr>
              <w:pStyle w:val="a8"/>
              <w:ind w:firstLineChars="0" w:firstLine="0"/>
            </w:pPr>
            <w:r>
              <w:t>password</w:t>
            </w:r>
          </w:p>
        </w:tc>
        <w:tc>
          <w:tcPr>
            <w:tcW w:w="1417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851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3876E3" w:rsidTr="003876E3">
        <w:trPr>
          <w:jc w:val="center"/>
        </w:trPr>
        <w:tc>
          <w:tcPr>
            <w:tcW w:w="1140" w:type="dxa"/>
            <w:vMerge w:val="restart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出参</w:t>
            </w:r>
          </w:p>
        </w:tc>
        <w:tc>
          <w:tcPr>
            <w:tcW w:w="1804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3876E3" w:rsidTr="003876E3">
        <w:trPr>
          <w:jc w:val="center"/>
        </w:trPr>
        <w:tc>
          <w:tcPr>
            <w:tcW w:w="1140" w:type="dxa"/>
            <w:vMerge/>
          </w:tcPr>
          <w:p w:rsidR="003876E3" w:rsidRDefault="003876E3" w:rsidP="0006226E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417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用户I</w:t>
            </w:r>
            <w:r>
              <w:t>D</w:t>
            </w:r>
          </w:p>
        </w:tc>
        <w:tc>
          <w:tcPr>
            <w:tcW w:w="851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3876E3" w:rsidRDefault="003876E3" w:rsidP="0006226E">
            <w:pPr>
              <w:pStyle w:val="a8"/>
              <w:ind w:firstLineChars="0" w:firstLine="0"/>
            </w:pPr>
          </w:p>
        </w:tc>
      </w:tr>
      <w:tr w:rsidR="003876E3" w:rsidTr="003876E3">
        <w:trPr>
          <w:jc w:val="center"/>
        </w:trPr>
        <w:tc>
          <w:tcPr>
            <w:tcW w:w="1140" w:type="dxa"/>
            <w:vMerge/>
          </w:tcPr>
          <w:p w:rsidR="003876E3" w:rsidRDefault="003876E3" w:rsidP="0006226E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3876E3" w:rsidRDefault="003876E3" w:rsidP="0006226E">
            <w:pPr>
              <w:pStyle w:val="a8"/>
              <w:ind w:firstLineChars="0" w:firstLine="0"/>
            </w:pPr>
            <w:r w:rsidRPr="004813DE">
              <w:t>loginName</w:t>
            </w:r>
          </w:p>
        </w:tc>
        <w:tc>
          <w:tcPr>
            <w:tcW w:w="1417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851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3876E3" w:rsidRDefault="003876E3" w:rsidP="0006226E">
            <w:pPr>
              <w:pStyle w:val="a8"/>
              <w:ind w:firstLineChars="0" w:firstLine="0"/>
            </w:pPr>
          </w:p>
        </w:tc>
      </w:tr>
      <w:tr w:rsidR="003876E3" w:rsidTr="003876E3">
        <w:trPr>
          <w:jc w:val="center"/>
        </w:trPr>
        <w:tc>
          <w:tcPr>
            <w:tcW w:w="1140" w:type="dxa"/>
            <w:vMerge/>
          </w:tcPr>
          <w:p w:rsidR="003876E3" w:rsidRDefault="003876E3" w:rsidP="0006226E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3876E3" w:rsidRPr="004813DE" w:rsidRDefault="003876E3" w:rsidP="0006226E">
            <w:pPr>
              <w:pStyle w:val="a8"/>
              <w:ind w:firstLineChars="0" w:firstLine="0"/>
            </w:pPr>
            <w:r w:rsidRPr="004813DE">
              <w:t>name</w:t>
            </w:r>
          </w:p>
        </w:tc>
        <w:tc>
          <w:tcPr>
            <w:tcW w:w="1417" w:type="dxa"/>
          </w:tcPr>
          <w:p w:rsidR="003876E3" w:rsidRDefault="003876E3" w:rsidP="0006226E">
            <w:pPr>
              <w:pStyle w:val="a8"/>
              <w:ind w:firstLineChars="0" w:firstLine="0"/>
            </w:pPr>
            <w:r w:rsidRPr="004813DE">
              <w:rPr>
                <w:rFonts w:hint="eastAsia"/>
              </w:rPr>
              <w:t>昵称</w:t>
            </w:r>
          </w:p>
        </w:tc>
        <w:tc>
          <w:tcPr>
            <w:tcW w:w="851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3876E3" w:rsidRDefault="003876E3" w:rsidP="0006226E">
            <w:pPr>
              <w:pStyle w:val="a8"/>
              <w:ind w:firstLineChars="0" w:firstLine="0"/>
            </w:pPr>
          </w:p>
        </w:tc>
      </w:tr>
      <w:tr w:rsidR="003876E3" w:rsidTr="003876E3">
        <w:trPr>
          <w:jc w:val="center"/>
        </w:trPr>
        <w:tc>
          <w:tcPr>
            <w:tcW w:w="1140" w:type="dxa"/>
            <w:vMerge/>
          </w:tcPr>
          <w:p w:rsidR="003876E3" w:rsidRDefault="003876E3" w:rsidP="0006226E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3876E3" w:rsidRPr="004813DE" w:rsidRDefault="003876E3" w:rsidP="0006226E">
            <w:pPr>
              <w:pStyle w:val="a8"/>
              <w:ind w:firstLineChars="0" w:firstLine="0"/>
            </w:pPr>
            <w:r w:rsidRPr="004813DE">
              <w:t>token</w:t>
            </w:r>
          </w:p>
        </w:tc>
        <w:tc>
          <w:tcPr>
            <w:tcW w:w="1417" w:type="dxa"/>
          </w:tcPr>
          <w:p w:rsidR="003876E3" w:rsidRDefault="003876E3" w:rsidP="0006226E">
            <w:pPr>
              <w:pStyle w:val="a8"/>
              <w:ind w:firstLineChars="0" w:firstLine="0"/>
            </w:pPr>
            <w:r w:rsidRPr="004813DE">
              <w:rPr>
                <w:rFonts w:hint="eastAsia"/>
              </w:rPr>
              <w:t>登录凭证</w:t>
            </w:r>
          </w:p>
        </w:tc>
        <w:tc>
          <w:tcPr>
            <w:tcW w:w="851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3876E3" w:rsidRDefault="003876E3" w:rsidP="0006226E">
            <w:pPr>
              <w:pStyle w:val="a8"/>
              <w:ind w:firstLineChars="0" w:firstLine="0"/>
            </w:pPr>
            <w:r>
              <w:t>所有请求都带此</w:t>
            </w:r>
            <w:r>
              <w:rPr>
                <w:rFonts w:hint="eastAsia"/>
              </w:rPr>
              <w:t>t</w:t>
            </w:r>
            <w:r>
              <w:t>oken</w:t>
            </w:r>
          </w:p>
        </w:tc>
      </w:tr>
    </w:tbl>
    <w:p w:rsidR="003876E3" w:rsidRDefault="00076BAB" w:rsidP="00076BAB">
      <w:pPr>
        <w:pStyle w:val="3"/>
      </w:pPr>
      <w:r w:rsidRPr="00076BAB">
        <w:t>处理逻辑</w:t>
      </w:r>
    </w:p>
    <w:p w:rsidR="00225D89" w:rsidRDefault="00225D89" w:rsidP="00225D89">
      <w:pPr>
        <w:pStyle w:val="a8"/>
        <w:numPr>
          <w:ilvl w:val="0"/>
          <w:numId w:val="10"/>
        </w:numPr>
        <w:ind w:firstLineChars="0"/>
      </w:pPr>
      <w:r>
        <w:t>登录校验，根据</w:t>
      </w:r>
      <w:r>
        <w:rPr>
          <w:rFonts w:hint="eastAsia"/>
        </w:rPr>
        <w:t>l</w:t>
      </w:r>
      <w:r>
        <w:t>oginName获取用户信息</w:t>
      </w:r>
    </w:p>
    <w:p w:rsidR="00225D89" w:rsidRDefault="00225D89" w:rsidP="00225D89">
      <w:pPr>
        <w:pStyle w:val="a8"/>
        <w:numPr>
          <w:ilvl w:val="1"/>
          <w:numId w:val="10"/>
        </w:numPr>
        <w:ind w:firstLineChars="0"/>
      </w:pPr>
      <w:r>
        <w:t>获取不到，</w:t>
      </w:r>
      <w:r>
        <w:rPr>
          <w:rFonts w:hint="eastAsia"/>
        </w:rPr>
        <w:t>打日志：</w:t>
      </w:r>
      <w:r w:rsidRPr="00E12B41">
        <w:rPr>
          <w:rFonts w:hint="eastAsia"/>
        </w:rPr>
        <w:t>用户名不存在</w:t>
      </w:r>
      <w:r>
        <w:rPr>
          <w:rFonts w:hint="eastAsia"/>
        </w:rPr>
        <w:t>；</w:t>
      </w:r>
      <w:r>
        <w:t>报错返回：</w:t>
      </w:r>
      <w:r w:rsidRPr="00E12B41">
        <w:rPr>
          <w:rFonts w:hint="eastAsia"/>
        </w:rPr>
        <w:t>用户名不存在或密码错误</w:t>
      </w:r>
    </w:p>
    <w:p w:rsidR="00225D89" w:rsidRDefault="00225D89" w:rsidP="00225D89">
      <w:pPr>
        <w:pStyle w:val="a8"/>
        <w:numPr>
          <w:ilvl w:val="1"/>
          <w:numId w:val="10"/>
        </w:numPr>
        <w:ind w:firstLineChars="0"/>
      </w:pPr>
      <w:r>
        <w:rPr>
          <w:rFonts w:hint="eastAsia"/>
        </w:rPr>
        <w:t>获取到了，比较参数密码与数据库密码</w:t>
      </w:r>
    </w:p>
    <w:p w:rsidR="00225D89" w:rsidRDefault="00225D89" w:rsidP="00225D89">
      <w:pPr>
        <w:pStyle w:val="a8"/>
        <w:numPr>
          <w:ilvl w:val="2"/>
          <w:numId w:val="10"/>
        </w:numPr>
        <w:ind w:firstLineChars="0"/>
      </w:pPr>
      <w:r>
        <w:t>相等，登录校验成功</w:t>
      </w:r>
    </w:p>
    <w:p w:rsidR="00225D89" w:rsidRDefault="00225D89" w:rsidP="00225D89">
      <w:pPr>
        <w:pStyle w:val="a8"/>
        <w:numPr>
          <w:ilvl w:val="2"/>
          <w:numId w:val="10"/>
        </w:numPr>
        <w:ind w:firstLineChars="0"/>
      </w:pPr>
      <w:r>
        <w:t>不相等，</w:t>
      </w:r>
      <w:r>
        <w:rPr>
          <w:rFonts w:hint="eastAsia"/>
        </w:rPr>
        <w:t>打日志：</w:t>
      </w:r>
      <w:r w:rsidRPr="00E12B41">
        <w:rPr>
          <w:rFonts w:hint="eastAsia"/>
        </w:rPr>
        <w:t>密码不对</w:t>
      </w:r>
      <w:r>
        <w:rPr>
          <w:rFonts w:hint="eastAsia"/>
        </w:rPr>
        <w:t>；</w:t>
      </w:r>
      <w:r>
        <w:t>报错返回：</w:t>
      </w:r>
      <w:r w:rsidRPr="00E12B41">
        <w:rPr>
          <w:rFonts w:hint="eastAsia"/>
        </w:rPr>
        <w:t>用户名不存在或密码错误</w:t>
      </w:r>
    </w:p>
    <w:p w:rsidR="00225D89" w:rsidRDefault="00225D89" w:rsidP="00225D89">
      <w:pPr>
        <w:pStyle w:val="a8"/>
        <w:numPr>
          <w:ilvl w:val="0"/>
          <w:numId w:val="10"/>
        </w:numPr>
        <w:ind w:firstLineChars="0"/>
      </w:pPr>
      <w:r>
        <w:t>校验通过后，加载资源权限</w:t>
      </w:r>
    </w:p>
    <w:p w:rsidR="00225D89" w:rsidRDefault="00225D89" w:rsidP="00225D89">
      <w:pPr>
        <w:pStyle w:val="a8"/>
        <w:numPr>
          <w:ilvl w:val="0"/>
          <w:numId w:val="10"/>
        </w:numPr>
        <w:ind w:firstLineChars="0"/>
      </w:pPr>
      <w:r>
        <w:t>组装用户登录信息</w:t>
      </w:r>
      <w:r w:rsidRPr="001B35BA">
        <w:t>LoginUserDto</w:t>
      </w:r>
    </w:p>
    <w:p w:rsidR="00225D89" w:rsidRDefault="00225D89" w:rsidP="00225D89">
      <w:pPr>
        <w:pStyle w:val="a8"/>
        <w:numPr>
          <w:ilvl w:val="0"/>
          <w:numId w:val="10"/>
        </w:numPr>
        <w:ind w:firstLineChars="0"/>
      </w:pPr>
      <w:r>
        <w:t>生成唯一</w:t>
      </w:r>
      <w:r>
        <w:rPr>
          <w:rFonts w:hint="eastAsia"/>
        </w:rPr>
        <w:t>t</w:t>
      </w:r>
      <w:r>
        <w:t>oken，作为用户登录标识</w:t>
      </w:r>
    </w:p>
    <w:p w:rsidR="00225D89" w:rsidRDefault="00225D89" w:rsidP="00225D89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以tok</w:t>
      </w:r>
      <w:r>
        <w:t>en为</w:t>
      </w:r>
      <w:r>
        <w:rPr>
          <w:rFonts w:hint="eastAsia"/>
        </w:rPr>
        <w:t>k</w:t>
      </w:r>
      <w:r>
        <w:t>ey，</w:t>
      </w:r>
      <w:r w:rsidRPr="001B35BA">
        <w:t>LoginUserDto</w:t>
      </w:r>
      <w:r>
        <w:t>为value，存入redis中</w:t>
      </w:r>
    </w:p>
    <w:p w:rsidR="00F82133" w:rsidRPr="00F82133" w:rsidRDefault="00225D89" w:rsidP="00D269B2">
      <w:pPr>
        <w:pStyle w:val="a8"/>
        <w:numPr>
          <w:ilvl w:val="0"/>
          <w:numId w:val="10"/>
        </w:numPr>
        <w:ind w:firstLineChars="0"/>
      </w:pPr>
      <w:r>
        <w:t>返回登录</w:t>
      </w:r>
      <w:r>
        <w:rPr>
          <w:rFonts w:hint="eastAsia"/>
        </w:rPr>
        <w:t>结果</w:t>
      </w:r>
    </w:p>
    <w:p w:rsidR="007C3C70" w:rsidRDefault="00A47033" w:rsidP="004B4190">
      <w:pPr>
        <w:pStyle w:val="2"/>
      </w:pPr>
      <w:r w:rsidRPr="00A47033">
        <w:t>老师</w:t>
      </w:r>
      <w:r w:rsidR="004B4190" w:rsidRPr="004B4190">
        <w:t>数据接口</w:t>
      </w:r>
      <w:r w:rsidR="004C173E">
        <w:rPr>
          <w:rFonts w:hint="eastAsia"/>
        </w:rPr>
        <w:t xml:space="preserve"> </w:t>
      </w:r>
    </w:p>
    <w:p w:rsidR="00D269B2" w:rsidRDefault="00D269B2" w:rsidP="00D269B2">
      <w:pPr>
        <w:pStyle w:val="3"/>
      </w:pPr>
      <w:r w:rsidRPr="00D269B2">
        <w:t>接口信息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804"/>
        <w:gridCol w:w="1417"/>
        <w:gridCol w:w="851"/>
        <w:gridCol w:w="2353"/>
      </w:tblGrid>
      <w:tr w:rsidR="004974C6" w:rsidTr="00580EEC">
        <w:trPr>
          <w:jc w:val="center"/>
        </w:trPr>
        <w:tc>
          <w:tcPr>
            <w:tcW w:w="1140" w:type="dxa"/>
          </w:tcPr>
          <w:p w:rsidR="004974C6" w:rsidRDefault="004974C6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6425" w:type="dxa"/>
            <w:gridSpan w:val="4"/>
          </w:tcPr>
          <w:p w:rsidR="004974C6" w:rsidRDefault="00264AC1" w:rsidP="00580EEC">
            <w:pPr>
              <w:pStyle w:val="a8"/>
              <w:ind w:firstLineChars="0" w:firstLine="0"/>
            </w:pPr>
            <w:r w:rsidRPr="00264AC1">
              <w:t>获取json格式的数据</w:t>
            </w:r>
          </w:p>
        </w:tc>
      </w:tr>
      <w:tr w:rsidR="004974C6" w:rsidRPr="00655987" w:rsidTr="00580EEC">
        <w:trPr>
          <w:jc w:val="center"/>
        </w:trPr>
        <w:tc>
          <w:tcPr>
            <w:tcW w:w="1140" w:type="dxa"/>
          </w:tcPr>
          <w:p w:rsidR="004974C6" w:rsidRDefault="004974C6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  <w:tc>
          <w:tcPr>
            <w:tcW w:w="6425" w:type="dxa"/>
            <w:gridSpan w:val="4"/>
          </w:tcPr>
          <w:p w:rsidR="004974C6" w:rsidRPr="00655987" w:rsidRDefault="004974C6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/</w:t>
            </w:r>
            <w:r w:rsidR="00C472AB">
              <w:rPr>
                <w:rFonts w:hint="eastAsia"/>
              </w:rPr>
              <w:t>tea</w:t>
            </w:r>
            <w:r w:rsidR="00C472AB">
              <w:t>chermanage</w:t>
            </w:r>
          </w:p>
        </w:tc>
      </w:tr>
      <w:tr w:rsidR="004974C6" w:rsidTr="00580EEC">
        <w:trPr>
          <w:jc w:val="center"/>
        </w:trPr>
        <w:tc>
          <w:tcPr>
            <w:tcW w:w="1140" w:type="dxa"/>
          </w:tcPr>
          <w:p w:rsidR="004974C6" w:rsidRDefault="004974C6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425" w:type="dxa"/>
            <w:gridSpan w:val="4"/>
          </w:tcPr>
          <w:p w:rsidR="004974C6" w:rsidRDefault="004974C6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39652C" w:rsidTr="00580EEC">
        <w:trPr>
          <w:jc w:val="center"/>
        </w:trPr>
        <w:tc>
          <w:tcPr>
            <w:tcW w:w="1140" w:type="dxa"/>
            <w:vMerge w:val="restart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入参</w:t>
            </w:r>
          </w:p>
        </w:tc>
        <w:tc>
          <w:tcPr>
            <w:tcW w:w="1804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39652C" w:rsidTr="00580EEC">
        <w:trPr>
          <w:jc w:val="center"/>
        </w:trPr>
        <w:tc>
          <w:tcPr>
            <w:tcW w:w="1140" w:type="dxa"/>
            <w:vMerge/>
          </w:tcPr>
          <w:p w:rsidR="0039652C" w:rsidRDefault="0039652C" w:rsidP="00580EEC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us</w:t>
            </w:r>
            <w:r>
              <w:t>ername</w:t>
            </w:r>
          </w:p>
        </w:tc>
        <w:tc>
          <w:tcPr>
            <w:tcW w:w="1417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851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t>必填</w:t>
            </w:r>
          </w:p>
        </w:tc>
      </w:tr>
      <w:tr w:rsidR="0039652C" w:rsidTr="00580EEC">
        <w:trPr>
          <w:jc w:val="center"/>
        </w:trPr>
        <w:tc>
          <w:tcPr>
            <w:tcW w:w="1140" w:type="dxa"/>
            <w:vMerge/>
          </w:tcPr>
          <w:p w:rsidR="0039652C" w:rsidRDefault="0039652C" w:rsidP="00580EEC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39652C" w:rsidRPr="00C17F92" w:rsidRDefault="0039652C" w:rsidP="00580EEC">
            <w:pPr>
              <w:pStyle w:val="a8"/>
              <w:ind w:firstLineChars="0" w:firstLine="0"/>
            </w:pPr>
            <w:r>
              <w:t>password</w:t>
            </w:r>
          </w:p>
        </w:tc>
        <w:tc>
          <w:tcPr>
            <w:tcW w:w="1417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851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39652C" w:rsidTr="00580EEC">
        <w:trPr>
          <w:jc w:val="center"/>
        </w:trPr>
        <w:tc>
          <w:tcPr>
            <w:tcW w:w="1140" w:type="dxa"/>
            <w:vMerge/>
          </w:tcPr>
          <w:p w:rsidR="0039652C" w:rsidRDefault="0039652C" w:rsidP="00580EEC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1417" w:type="dxa"/>
          </w:tcPr>
          <w:p w:rsidR="0039652C" w:rsidRDefault="0039652C" w:rsidP="00580EEC">
            <w:pPr>
              <w:pStyle w:val="a8"/>
              <w:ind w:firstLineChars="0" w:firstLine="0"/>
            </w:pPr>
            <w:r w:rsidRPr="0039652C">
              <w:t>地址</w:t>
            </w:r>
          </w:p>
        </w:tc>
        <w:tc>
          <w:tcPr>
            <w:tcW w:w="851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39652C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4974C6" w:rsidTr="00580EEC">
        <w:trPr>
          <w:jc w:val="center"/>
        </w:trPr>
        <w:tc>
          <w:tcPr>
            <w:tcW w:w="1140" w:type="dxa"/>
            <w:vMerge w:val="restart"/>
          </w:tcPr>
          <w:p w:rsidR="004974C6" w:rsidRDefault="004974C6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出参</w:t>
            </w:r>
          </w:p>
        </w:tc>
        <w:tc>
          <w:tcPr>
            <w:tcW w:w="1804" w:type="dxa"/>
          </w:tcPr>
          <w:p w:rsidR="004974C6" w:rsidRDefault="004974C6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4974C6" w:rsidRDefault="004974C6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4974C6" w:rsidRDefault="004974C6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4974C6" w:rsidRDefault="004974C6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974C6" w:rsidTr="00580EEC">
        <w:trPr>
          <w:jc w:val="center"/>
        </w:trPr>
        <w:tc>
          <w:tcPr>
            <w:tcW w:w="1140" w:type="dxa"/>
            <w:vMerge/>
          </w:tcPr>
          <w:p w:rsidR="004974C6" w:rsidRDefault="004974C6" w:rsidP="00580EEC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4974C6" w:rsidRPr="004813DE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17" w:type="dxa"/>
          </w:tcPr>
          <w:p w:rsidR="004974C6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 xml:space="preserve">数据 </w:t>
            </w:r>
          </w:p>
        </w:tc>
        <w:tc>
          <w:tcPr>
            <w:tcW w:w="851" w:type="dxa"/>
          </w:tcPr>
          <w:p w:rsidR="004974C6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json</w:t>
            </w:r>
          </w:p>
        </w:tc>
        <w:tc>
          <w:tcPr>
            <w:tcW w:w="2353" w:type="dxa"/>
          </w:tcPr>
          <w:p w:rsidR="004974C6" w:rsidRDefault="0039652C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格式</w:t>
            </w:r>
          </w:p>
        </w:tc>
      </w:tr>
    </w:tbl>
    <w:p w:rsidR="007C3813" w:rsidRDefault="007C3813" w:rsidP="007C3813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804"/>
        <w:gridCol w:w="1417"/>
        <w:gridCol w:w="851"/>
        <w:gridCol w:w="2353"/>
      </w:tblGrid>
      <w:tr w:rsidR="007C3813" w:rsidTr="00580EEC">
        <w:trPr>
          <w:jc w:val="center"/>
        </w:trPr>
        <w:tc>
          <w:tcPr>
            <w:tcW w:w="1140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6425" w:type="dxa"/>
            <w:gridSpan w:val="4"/>
          </w:tcPr>
          <w:p w:rsidR="007C3813" w:rsidRDefault="005A1162" w:rsidP="00580EEC">
            <w:pPr>
              <w:pStyle w:val="a8"/>
              <w:ind w:firstLineChars="0" w:firstLine="0"/>
            </w:pPr>
            <w:r w:rsidRPr="005A1162">
              <w:t>上传</w:t>
            </w:r>
            <w:r w:rsidR="007C3813" w:rsidRPr="00264AC1">
              <w:t>数据</w:t>
            </w:r>
          </w:p>
        </w:tc>
      </w:tr>
      <w:tr w:rsidR="007C3813" w:rsidRPr="00655987" w:rsidTr="00580EEC">
        <w:trPr>
          <w:jc w:val="center"/>
        </w:trPr>
        <w:tc>
          <w:tcPr>
            <w:tcW w:w="1140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  <w:tc>
          <w:tcPr>
            <w:tcW w:w="6425" w:type="dxa"/>
            <w:gridSpan w:val="4"/>
          </w:tcPr>
          <w:p w:rsidR="007C3813" w:rsidRPr="00655987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/tea</w:t>
            </w:r>
            <w:r>
              <w:t>chermanage</w:t>
            </w:r>
          </w:p>
        </w:tc>
      </w:tr>
      <w:tr w:rsidR="007C3813" w:rsidTr="00580EEC">
        <w:trPr>
          <w:jc w:val="center"/>
        </w:trPr>
        <w:tc>
          <w:tcPr>
            <w:tcW w:w="1140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425" w:type="dxa"/>
            <w:gridSpan w:val="4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7C3813" w:rsidTr="00580EEC">
        <w:trPr>
          <w:jc w:val="center"/>
        </w:trPr>
        <w:tc>
          <w:tcPr>
            <w:tcW w:w="1140" w:type="dxa"/>
            <w:vMerge w:val="restart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入参</w:t>
            </w:r>
          </w:p>
        </w:tc>
        <w:tc>
          <w:tcPr>
            <w:tcW w:w="1804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7C3813" w:rsidTr="00580EEC">
        <w:trPr>
          <w:jc w:val="center"/>
        </w:trPr>
        <w:tc>
          <w:tcPr>
            <w:tcW w:w="1140" w:type="dxa"/>
            <w:vMerge/>
          </w:tcPr>
          <w:p w:rsidR="007C3813" w:rsidRDefault="007C3813" w:rsidP="00580EEC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us</w:t>
            </w:r>
            <w:r>
              <w:t>ername</w:t>
            </w:r>
          </w:p>
        </w:tc>
        <w:tc>
          <w:tcPr>
            <w:tcW w:w="1417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851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t>必填</w:t>
            </w:r>
          </w:p>
        </w:tc>
      </w:tr>
      <w:tr w:rsidR="007C3813" w:rsidTr="00580EEC">
        <w:trPr>
          <w:jc w:val="center"/>
        </w:trPr>
        <w:tc>
          <w:tcPr>
            <w:tcW w:w="1140" w:type="dxa"/>
            <w:vMerge/>
          </w:tcPr>
          <w:p w:rsidR="007C3813" w:rsidRDefault="007C3813" w:rsidP="00580EEC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7C3813" w:rsidRPr="00C17F92" w:rsidRDefault="007C3813" w:rsidP="00580EEC">
            <w:pPr>
              <w:pStyle w:val="a8"/>
              <w:ind w:firstLineChars="0" w:firstLine="0"/>
            </w:pPr>
            <w:r>
              <w:t>password</w:t>
            </w:r>
          </w:p>
        </w:tc>
        <w:tc>
          <w:tcPr>
            <w:tcW w:w="1417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851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7C3813" w:rsidTr="00580EEC">
        <w:trPr>
          <w:jc w:val="center"/>
        </w:trPr>
        <w:tc>
          <w:tcPr>
            <w:tcW w:w="1140" w:type="dxa"/>
            <w:vMerge/>
          </w:tcPr>
          <w:p w:rsidR="007C3813" w:rsidRDefault="007C3813" w:rsidP="00580EEC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1417" w:type="dxa"/>
          </w:tcPr>
          <w:p w:rsidR="007C3813" w:rsidRDefault="007C3813" w:rsidP="00580EEC">
            <w:pPr>
              <w:pStyle w:val="a8"/>
              <w:ind w:firstLineChars="0" w:firstLine="0"/>
            </w:pPr>
            <w:r w:rsidRPr="0039652C">
              <w:t>地址</w:t>
            </w:r>
          </w:p>
        </w:tc>
        <w:tc>
          <w:tcPr>
            <w:tcW w:w="851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7C3813" w:rsidTr="00580EEC">
        <w:trPr>
          <w:jc w:val="center"/>
        </w:trPr>
        <w:tc>
          <w:tcPr>
            <w:tcW w:w="1140" w:type="dxa"/>
            <w:vMerge w:val="restart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出参</w:t>
            </w:r>
          </w:p>
        </w:tc>
        <w:tc>
          <w:tcPr>
            <w:tcW w:w="1804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7C3813" w:rsidTr="00580EEC">
        <w:trPr>
          <w:jc w:val="center"/>
        </w:trPr>
        <w:tc>
          <w:tcPr>
            <w:tcW w:w="1140" w:type="dxa"/>
            <w:vMerge/>
          </w:tcPr>
          <w:p w:rsidR="007C3813" w:rsidRDefault="007C3813" w:rsidP="00580EEC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7C3813" w:rsidRPr="004813DE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17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 xml:space="preserve">数据 </w:t>
            </w:r>
          </w:p>
        </w:tc>
        <w:tc>
          <w:tcPr>
            <w:tcW w:w="851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json</w:t>
            </w:r>
          </w:p>
        </w:tc>
        <w:tc>
          <w:tcPr>
            <w:tcW w:w="2353" w:type="dxa"/>
          </w:tcPr>
          <w:p w:rsidR="007C3813" w:rsidRDefault="007C3813" w:rsidP="00580EEC">
            <w:pPr>
              <w:pStyle w:val="a8"/>
              <w:ind w:firstLineChars="0" w:firstLine="0"/>
            </w:pP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格式</w:t>
            </w:r>
          </w:p>
        </w:tc>
      </w:tr>
    </w:tbl>
    <w:p w:rsidR="007C3813" w:rsidRDefault="007C3813" w:rsidP="007C3813"/>
    <w:p w:rsidR="00D269B2" w:rsidRDefault="004974C6" w:rsidP="00D269B2">
      <w:pPr>
        <w:pStyle w:val="3"/>
      </w:pPr>
      <w:r w:rsidRPr="004974C6">
        <w:t>处理逻辑</w:t>
      </w:r>
    </w:p>
    <w:p w:rsidR="004C6499" w:rsidRDefault="007C3813" w:rsidP="004C6499">
      <w:pPr>
        <w:pStyle w:val="a8"/>
        <w:numPr>
          <w:ilvl w:val="0"/>
          <w:numId w:val="31"/>
        </w:numPr>
        <w:ind w:firstLineChars="0"/>
      </w:pPr>
      <w:r w:rsidRPr="007C3813">
        <w:t>连接people_manage数据库</w:t>
      </w:r>
    </w:p>
    <w:p w:rsidR="007C3813" w:rsidRDefault="007C3813" w:rsidP="004C6499">
      <w:pPr>
        <w:pStyle w:val="a8"/>
        <w:numPr>
          <w:ilvl w:val="0"/>
          <w:numId w:val="31"/>
        </w:numPr>
        <w:ind w:firstLineChars="0"/>
      </w:pPr>
      <w:r w:rsidRPr="007C3813">
        <w:t>获取目标地址的数据</w:t>
      </w:r>
      <w:r w:rsidR="005A1162" w:rsidRPr="005A1162">
        <w:t>或上传数据</w:t>
      </w:r>
    </w:p>
    <w:p w:rsidR="00A47033" w:rsidRDefault="00A47033" w:rsidP="00A47033">
      <w:pPr>
        <w:pStyle w:val="2"/>
      </w:pPr>
      <w:r w:rsidRPr="00A47033">
        <w:t>学生数据接口</w:t>
      </w:r>
    </w:p>
    <w:p w:rsidR="004974C6" w:rsidRDefault="004974C6" w:rsidP="004974C6">
      <w:pPr>
        <w:pStyle w:val="3"/>
      </w:pPr>
      <w:r w:rsidRPr="00D269B2">
        <w:t>接口信息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804"/>
        <w:gridCol w:w="1417"/>
        <w:gridCol w:w="851"/>
        <w:gridCol w:w="2353"/>
      </w:tblGrid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 w:rsidRPr="00264AC1">
              <w:t>获取json格式的数据</w:t>
            </w:r>
          </w:p>
        </w:tc>
      </w:tr>
      <w:tr w:rsidR="00620B0A" w:rsidRPr="00655987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  <w:tc>
          <w:tcPr>
            <w:tcW w:w="6425" w:type="dxa"/>
            <w:gridSpan w:val="4"/>
          </w:tcPr>
          <w:p w:rsidR="00620B0A" w:rsidRPr="00655987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studen</w:t>
            </w:r>
            <w:r>
              <w:t>t</w:t>
            </w:r>
            <w:r>
              <w:t>manage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入参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us</w:t>
            </w:r>
            <w:r>
              <w:t>ername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C17F92" w:rsidRDefault="00620B0A" w:rsidP="00B2323A">
            <w:pPr>
              <w:pStyle w:val="a8"/>
              <w:ind w:firstLineChars="0" w:firstLine="0"/>
            </w:pPr>
            <w:r>
              <w:t>password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 w:rsidRPr="0039652C">
              <w:t>地址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出参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4813DE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 xml:space="preserve">数据 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json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格式</w:t>
            </w:r>
          </w:p>
        </w:tc>
      </w:tr>
    </w:tbl>
    <w:p w:rsidR="00620B0A" w:rsidRDefault="00620B0A" w:rsidP="00620B0A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804"/>
        <w:gridCol w:w="1417"/>
        <w:gridCol w:w="851"/>
        <w:gridCol w:w="2353"/>
      </w:tblGrid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 w:rsidRPr="005A1162">
              <w:t>上传</w:t>
            </w:r>
            <w:r w:rsidRPr="00264AC1">
              <w:t>数据</w:t>
            </w:r>
          </w:p>
        </w:tc>
      </w:tr>
      <w:tr w:rsidR="00620B0A" w:rsidRPr="00655987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  <w:tc>
          <w:tcPr>
            <w:tcW w:w="6425" w:type="dxa"/>
            <w:gridSpan w:val="4"/>
          </w:tcPr>
          <w:p w:rsidR="00620B0A" w:rsidRPr="00655987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/</w:t>
            </w:r>
            <w:r>
              <w:t>student</w:t>
            </w:r>
            <w:r>
              <w:t>manage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入参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us</w:t>
            </w:r>
            <w:r>
              <w:t>ername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C17F92" w:rsidRDefault="00620B0A" w:rsidP="00B2323A">
            <w:pPr>
              <w:pStyle w:val="a8"/>
              <w:ind w:firstLineChars="0" w:firstLine="0"/>
            </w:pPr>
            <w:r>
              <w:t>password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 w:rsidRPr="0039652C">
              <w:t>地址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出参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4813DE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 xml:space="preserve">数据 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json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格式</w:t>
            </w:r>
          </w:p>
        </w:tc>
      </w:tr>
    </w:tbl>
    <w:p w:rsidR="003D3AB6" w:rsidRPr="004974C6" w:rsidRDefault="003D3AB6" w:rsidP="004974C6">
      <w:pPr>
        <w:rPr>
          <w:rFonts w:hint="eastAsia"/>
        </w:rPr>
      </w:pPr>
    </w:p>
    <w:p w:rsidR="004974C6" w:rsidRPr="00D269B2" w:rsidRDefault="004974C6" w:rsidP="004974C6">
      <w:pPr>
        <w:pStyle w:val="3"/>
      </w:pPr>
      <w:r w:rsidRPr="004974C6">
        <w:t>处理逻辑</w:t>
      </w:r>
    </w:p>
    <w:p w:rsidR="005A1162" w:rsidRDefault="005A1162" w:rsidP="005A1162">
      <w:pPr>
        <w:pStyle w:val="a8"/>
        <w:numPr>
          <w:ilvl w:val="0"/>
          <w:numId w:val="32"/>
        </w:numPr>
        <w:ind w:firstLineChars="0"/>
      </w:pPr>
      <w:r w:rsidRPr="007C3813">
        <w:t>连接people_manage数据库</w:t>
      </w:r>
    </w:p>
    <w:p w:rsidR="005A1162" w:rsidRDefault="005A1162" w:rsidP="005A1162">
      <w:pPr>
        <w:pStyle w:val="a8"/>
        <w:numPr>
          <w:ilvl w:val="0"/>
          <w:numId w:val="32"/>
        </w:numPr>
        <w:ind w:firstLineChars="0"/>
      </w:pPr>
      <w:r w:rsidRPr="007C3813">
        <w:t>获取目标地址的数据</w:t>
      </w:r>
      <w:r w:rsidRPr="005A1162">
        <w:t>或上传数据</w:t>
      </w:r>
    </w:p>
    <w:p w:rsidR="005A1162" w:rsidRDefault="005A1162" w:rsidP="005A1162">
      <w:pPr>
        <w:pStyle w:val="a8"/>
        <w:ind w:left="420" w:firstLineChars="0" w:firstLine="0"/>
      </w:pPr>
    </w:p>
    <w:p w:rsidR="00A47033" w:rsidRDefault="00D269B2" w:rsidP="00A47033">
      <w:pPr>
        <w:pStyle w:val="2"/>
      </w:pPr>
      <w:r w:rsidRPr="00D269B2">
        <w:t>其他职工数据接口</w:t>
      </w:r>
    </w:p>
    <w:p w:rsidR="004974C6" w:rsidRDefault="004974C6" w:rsidP="004974C6">
      <w:pPr>
        <w:pStyle w:val="3"/>
      </w:pPr>
      <w:r w:rsidRPr="00D269B2">
        <w:t>接口信息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804"/>
        <w:gridCol w:w="1417"/>
        <w:gridCol w:w="851"/>
        <w:gridCol w:w="2353"/>
      </w:tblGrid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 w:rsidRPr="00264AC1">
              <w:t>获取json格式的数据</w:t>
            </w:r>
          </w:p>
        </w:tc>
      </w:tr>
      <w:tr w:rsidR="00620B0A" w:rsidRPr="00655987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  <w:tc>
          <w:tcPr>
            <w:tcW w:w="6425" w:type="dxa"/>
            <w:gridSpan w:val="4"/>
          </w:tcPr>
          <w:p w:rsidR="00620B0A" w:rsidRPr="00655987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/</w:t>
            </w:r>
            <w:r>
              <w:t>stuff</w:t>
            </w:r>
            <w:r>
              <w:t>manage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入参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us</w:t>
            </w:r>
            <w:r>
              <w:t>ername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C17F92" w:rsidRDefault="00620B0A" w:rsidP="00B2323A">
            <w:pPr>
              <w:pStyle w:val="a8"/>
              <w:ind w:firstLineChars="0" w:firstLine="0"/>
            </w:pPr>
            <w:r>
              <w:t>password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 w:rsidRPr="0039652C">
              <w:t>地址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出参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4813DE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 xml:space="preserve">数据 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json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格式</w:t>
            </w:r>
          </w:p>
        </w:tc>
      </w:tr>
    </w:tbl>
    <w:p w:rsidR="00620B0A" w:rsidRDefault="00620B0A" w:rsidP="00620B0A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804"/>
        <w:gridCol w:w="1417"/>
        <w:gridCol w:w="851"/>
        <w:gridCol w:w="2353"/>
      </w:tblGrid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 w:rsidRPr="005A1162">
              <w:t>上传</w:t>
            </w:r>
            <w:r w:rsidRPr="00264AC1">
              <w:t>数据</w:t>
            </w:r>
          </w:p>
        </w:tc>
      </w:tr>
      <w:tr w:rsidR="00620B0A" w:rsidRPr="00655987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  <w:tc>
          <w:tcPr>
            <w:tcW w:w="6425" w:type="dxa"/>
            <w:gridSpan w:val="4"/>
          </w:tcPr>
          <w:p w:rsidR="00620B0A" w:rsidRPr="00655987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/</w:t>
            </w:r>
            <w:r>
              <w:t>stuff</w:t>
            </w:r>
            <w:r>
              <w:t>manage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入参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us</w:t>
            </w:r>
            <w:r>
              <w:t>ername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C17F92" w:rsidRDefault="00620B0A" w:rsidP="00B2323A">
            <w:pPr>
              <w:pStyle w:val="a8"/>
              <w:ind w:firstLineChars="0" w:firstLine="0"/>
            </w:pPr>
            <w:r>
              <w:t>password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 w:rsidRPr="0039652C">
              <w:t>地址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出参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4813DE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 xml:space="preserve">数据 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json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格式</w:t>
            </w:r>
          </w:p>
        </w:tc>
      </w:tr>
    </w:tbl>
    <w:p w:rsidR="00620B0A" w:rsidRPr="00620B0A" w:rsidRDefault="00620B0A" w:rsidP="00620B0A">
      <w:pPr>
        <w:rPr>
          <w:rFonts w:hint="eastAsia"/>
        </w:rPr>
      </w:pPr>
    </w:p>
    <w:p w:rsidR="004974C6" w:rsidRPr="00D269B2" w:rsidRDefault="004974C6" w:rsidP="004974C6">
      <w:pPr>
        <w:pStyle w:val="3"/>
      </w:pPr>
      <w:r w:rsidRPr="004974C6">
        <w:t>处理逻辑</w:t>
      </w:r>
    </w:p>
    <w:p w:rsidR="005A1162" w:rsidRDefault="005A1162" w:rsidP="005A1162">
      <w:pPr>
        <w:pStyle w:val="a8"/>
        <w:numPr>
          <w:ilvl w:val="0"/>
          <w:numId w:val="33"/>
        </w:numPr>
        <w:ind w:firstLineChars="0"/>
      </w:pPr>
      <w:r w:rsidRPr="007C3813">
        <w:t>连接people_manage数据库</w:t>
      </w:r>
    </w:p>
    <w:p w:rsidR="004974C6" w:rsidRDefault="005A1162" w:rsidP="005A1162">
      <w:pPr>
        <w:pStyle w:val="a8"/>
        <w:numPr>
          <w:ilvl w:val="0"/>
          <w:numId w:val="33"/>
        </w:numPr>
        <w:ind w:firstLineChars="0"/>
      </w:pPr>
      <w:r w:rsidRPr="007C3813">
        <w:t>获取目标地址的数据</w:t>
      </w:r>
      <w:r w:rsidRPr="005A1162">
        <w:t>或上传数据</w:t>
      </w:r>
    </w:p>
    <w:p w:rsidR="005A1162" w:rsidRPr="004974C6" w:rsidRDefault="005A1162" w:rsidP="005A1162">
      <w:pPr>
        <w:pStyle w:val="a8"/>
        <w:ind w:left="780" w:firstLineChars="0" w:firstLine="0"/>
      </w:pPr>
    </w:p>
    <w:p w:rsidR="00D269B2" w:rsidRDefault="00D269B2" w:rsidP="00D269B2">
      <w:pPr>
        <w:pStyle w:val="2"/>
      </w:pPr>
      <w:r w:rsidRPr="00D269B2">
        <w:t>流动人员数据接口</w:t>
      </w:r>
    </w:p>
    <w:p w:rsidR="004974C6" w:rsidRDefault="004974C6" w:rsidP="004974C6">
      <w:pPr>
        <w:pStyle w:val="3"/>
      </w:pPr>
      <w:r w:rsidRPr="00D269B2">
        <w:t>接口信息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804"/>
        <w:gridCol w:w="1417"/>
        <w:gridCol w:w="851"/>
        <w:gridCol w:w="2353"/>
      </w:tblGrid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 w:rsidRPr="00264AC1">
              <w:t>获取json格式的数据</w:t>
            </w:r>
          </w:p>
        </w:tc>
      </w:tr>
      <w:tr w:rsidR="00620B0A" w:rsidRPr="00655987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  <w:tc>
          <w:tcPr>
            <w:tcW w:w="6425" w:type="dxa"/>
            <w:gridSpan w:val="4"/>
          </w:tcPr>
          <w:p w:rsidR="00620B0A" w:rsidRPr="00655987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/</w:t>
            </w:r>
            <w:r>
              <w:t>mobile</w:t>
            </w:r>
            <w:r>
              <w:t>manage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入参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us</w:t>
            </w:r>
            <w:r>
              <w:t>ername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C17F92" w:rsidRDefault="00620B0A" w:rsidP="00B2323A">
            <w:pPr>
              <w:pStyle w:val="a8"/>
              <w:ind w:firstLineChars="0" w:firstLine="0"/>
            </w:pPr>
            <w:r>
              <w:t>password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 w:rsidRPr="0039652C">
              <w:t>地址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出参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4813DE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 xml:space="preserve">数据 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json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格式</w:t>
            </w:r>
          </w:p>
        </w:tc>
      </w:tr>
    </w:tbl>
    <w:p w:rsidR="00620B0A" w:rsidRDefault="00620B0A" w:rsidP="00620B0A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1804"/>
        <w:gridCol w:w="1417"/>
        <w:gridCol w:w="851"/>
        <w:gridCol w:w="2353"/>
      </w:tblGrid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 w:rsidRPr="005A1162">
              <w:t>上传</w:t>
            </w:r>
            <w:r w:rsidRPr="00264AC1">
              <w:t>数据</w:t>
            </w:r>
          </w:p>
        </w:tc>
      </w:tr>
      <w:tr w:rsidR="00620B0A" w:rsidRPr="00655987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  <w:tc>
          <w:tcPr>
            <w:tcW w:w="6425" w:type="dxa"/>
            <w:gridSpan w:val="4"/>
          </w:tcPr>
          <w:p w:rsidR="00620B0A" w:rsidRPr="00655987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/</w:t>
            </w:r>
            <w:r>
              <w:t>mobile</w:t>
            </w:r>
            <w:r>
              <w:t>manage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425" w:type="dxa"/>
            <w:gridSpan w:val="4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入参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us</w:t>
            </w:r>
            <w:r>
              <w:t>ername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Stri</w:t>
            </w:r>
            <w:r>
              <w:t>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C17F92" w:rsidRDefault="00620B0A" w:rsidP="00B2323A">
            <w:pPr>
              <w:pStyle w:val="a8"/>
              <w:ind w:firstLineChars="0" w:firstLine="0"/>
            </w:pPr>
            <w:r>
              <w:t>password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密码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 w:rsidRPr="0039652C">
              <w:t>地址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 w:val="restart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出参</w:t>
            </w:r>
          </w:p>
        </w:tc>
        <w:tc>
          <w:tcPr>
            <w:tcW w:w="1804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620B0A" w:rsidTr="00B2323A">
        <w:trPr>
          <w:jc w:val="center"/>
        </w:trPr>
        <w:tc>
          <w:tcPr>
            <w:tcW w:w="1140" w:type="dxa"/>
            <w:vMerge/>
          </w:tcPr>
          <w:p w:rsidR="00620B0A" w:rsidRDefault="00620B0A" w:rsidP="00B2323A">
            <w:pPr>
              <w:pStyle w:val="a8"/>
              <w:ind w:firstLineChars="0" w:firstLine="0"/>
            </w:pPr>
          </w:p>
        </w:tc>
        <w:tc>
          <w:tcPr>
            <w:tcW w:w="1804" w:type="dxa"/>
          </w:tcPr>
          <w:p w:rsidR="00620B0A" w:rsidRPr="004813DE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17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 xml:space="preserve">数据 </w:t>
            </w:r>
          </w:p>
        </w:tc>
        <w:tc>
          <w:tcPr>
            <w:tcW w:w="851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json</w:t>
            </w:r>
          </w:p>
        </w:tc>
        <w:tc>
          <w:tcPr>
            <w:tcW w:w="2353" w:type="dxa"/>
          </w:tcPr>
          <w:p w:rsidR="00620B0A" w:rsidRDefault="00620B0A" w:rsidP="00B2323A">
            <w:pPr>
              <w:pStyle w:val="a8"/>
              <w:ind w:firstLineChars="0" w:firstLine="0"/>
            </w:pP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格式</w:t>
            </w:r>
          </w:p>
        </w:tc>
      </w:tr>
    </w:tbl>
    <w:p w:rsidR="007C71D9" w:rsidRDefault="007C71D9" w:rsidP="007C71D9"/>
    <w:p w:rsidR="00620B0A" w:rsidRPr="007C71D9" w:rsidRDefault="00620B0A" w:rsidP="007C71D9">
      <w:pPr>
        <w:rPr>
          <w:rFonts w:hint="eastAsia"/>
        </w:rPr>
      </w:pPr>
    </w:p>
    <w:p w:rsidR="004974C6" w:rsidRPr="00D269B2" w:rsidRDefault="004974C6" w:rsidP="004974C6">
      <w:pPr>
        <w:pStyle w:val="3"/>
      </w:pPr>
      <w:r w:rsidRPr="004974C6">
        <w:lastRenderedPageBreak/>
        <w:t>处理逻辑</w:t>
      </w:r>
    </w:p>
    <w:p w:rsidR="005A1162" w:rsidRDefault="005A1162" w:rsidP="005A1162">
      <w:pPr>
        <w:pStyle w:val="a8"/>
        <w:numPr>
          <w:ilvl w:val="0"/>
          <w:numId w:val="34"/>
        </w:numPr>
        <w:ind w:firstLineChars="0"/>
      </w:pPr>
      <w:r w:rsidRPr="007C3813">
        <w:t>连接people_manage数据库</w:t>
      </w:r>
    </w:p>
    <w:p w:rsidR="005A1162" w:rsidRDefault="005A1162" w:rsidP="005A1162">
      <w:pPr>
        <w:pStyle w:val="a8"/>
        <w:numPr>
          <w:ilvl w:val="0"/>
          <w:numId w:val="34"/>
        </w:numPr>
        <w:ind w:firstLineChars="0"/>
      </w:pPr>
      <w:r w:rsidRPr="007C3813">
        <w:t>获取目标地址的数据</w:t>
      </w:r>
      <w:r w:rsidRPr="005A1162">
        <w:t>或上传数据</w:t>
      </w:r>
    </w:p>
    <w:p w:rsidR="004974C6" w:rsidRPr="005A1162" w:rsidRDefault="004974C6" w:rsidP="004974C6"/>
    <w:p w:rsidR="004B4190" w:rsidRDefault="004B4190" w:rsidP="004B4190">
      <w:pPr>
        <w:pStyle w:val="1"/>
      </w:pPr>
      <w:r w:rsidRPr="004B4190">
        <w:t>页面设计</w:t>
      </w:r>
    </w:p>
    <w:p w:rsidR="004B4190" w:rsidRDefault="004B4190" w:rsidP="004B4190">
      <w:pPr>
        <w:pStyle w:val="2"/>
      </w:pPr>
      <w:r w:rsidRPr="004B4190">
        <w:t>登录页面</w:t>
      </w:r>
    </w:p>
    <w:p w:rsidR="00520DF3" w:rsidRDefault="00D66BE8" w:rsidP="00520DF3">
      <w:pPr>
        <w:pStyle w:val="3"/>
      </w:pPr>
      <w:r w:rsidRPr="00D66BE8">
        <w:t>页面展示</w:t>
      </w:r>
    </w:p>
    <w:p w:rsidR="00225D89" w:rsidRPr="00225D89" w:rsidRDefault="00225D89" w:rsidP="00225D89">
      <w:r>
        <w:rPr>
          <w:noProof/>
        </w:rPr>
        <w:drawing>
          <wp:inline distT="0" distB="0" distL="0" distR="0" wp14:anchorId="6455CE9D" wp14:editId="4AE458E4">
            <wp:extent cx="4693910" cy="2505075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9CDC510-F555-9858-C7E4-375C0D2BDC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9CDC510-F555-9858-C7E4-375C0D2BDC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1"/>
                    <a:stretch/>
                  </pic:blipFill>
                  <pic:spPr>
                    <a:xfrm>
                      <a:off x="0" y="0"/>
                      <a:ext cx="46939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E8" w:rsidRDefault="00D66BE8" w:rsidP="00D66BE8">
      <w:pPr>
        <w:pStyle w:val="3"/>
      </w:pPr>
      <w:r w:rsidRPr="00D66BE8">
        <w:t>处理逻辑</w:t>
      </w:r>
    </w:p>
    <w:p w:rsidR="00225D89" w:rsidRDefault="00225D89" w:rsidP="00225D89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用户名、密码、非空校验</w:t>
      </w:r>
    </w:p>
    <w:p w:rsidR="00225D89" w:rsidRDefault="00225D89" w:rsidP="00225D89">
      <w:pPr>
        <w:pStyle w:val="a8"/>
        <w:numPr>
          <w:ilvl w:val="0"/>
          <w:numId w:val="11"/>
        </w:numPr>
        <w:ind w:firstLineChars="0"/>
      </w:pPr>
      <w:r>
        <w:t>点击登录按钮时，调用登录接口</w:t>
      </w:r>
    </w:p>
    <w:p w:rsidR="00225D89" w:rsidRDefault="00225D89" w:rsidP="00225D89">
      <w:pPr>
        <w:pStyle w:val="a8"/>
        <w:numPr>
          <w:ilvl w:val="1"/>
          <w:numId w:val="11"/>
        </w:numPr>
        <w:ind w:firstLineChars="0"/>
      </w:pPr>
      <w:r>
        <w:rPr>
          <w:rFonts w:hint="eastAsia"/>
        </w:rPr>
        <w:t>登录成功，跳转到欢迎页面</w:t>
      </w:r>
    </w:p>
    <w:p w:rsidR="00225D89" w:rsidRPr="00225D89" w:rsidRDefault="00225D89" w:rsidP="00225D89">
      <w:pPr>
        <w:pStyle w:val="a8"/>
        <w:numPr>
          <w:ilvl w:val="1"/>
          <w:numId w:val="11"/>
        </w:numPr>
        <w:ind w:firstLineChars="0"/>
      </w:pPr>
      <w:r>
        <w:t>登录</w:t>
      </w:r>
      <w:r>
        <w:rPr>
          <w:rFonts w:hint="eastAsia"/>
        </w:rPr>
        <w:t>失败，弹出失败提示</w:t>
      </w:r>
    </w:p>
    <w:p w:rsidR="004B4190" w:rsidRDefault="00520DF3" w:rsidP="004B4190">
      <w:pPr>
        <w:pStyle w:val="2"/>
      </w:pPr>
      <w:r w:rsidRPr="00520DF3">
        <w:lastRenderedPageBreak/>
        <w:t>工作台</w:t>
      </w:r>
      <w:r>
        <w:rPr>
          <w:rFonts w:hint="eastAsia"/>
        </w:rPr>
        <w:t>首页</w:t>
      </w:r>
    </w:p>
    <w:p w:rsidR="00D66BE8" w:rsidRDefault="00D66BE8" w:rsidP="00D66BE8">
      <w:pPr>
        <w:pStyle w:val="3"/>
      </w:pPr>
      <w:r w:rsidRPr="00D66BE8">
        <w:t>页面展示</w:t>
      </w:r>
    </w:p>
    <w:p w:rsidR="00225D89" w:rsidRPr="00225D89" w:rsidRDefault="007F1499" w:rsidP="00225D89">
      <w:r>
        <w:rPr>
          <w:noProof/>
        </w:rPr>
        <w:drawing>
          <wp:inline distT="0" distB="0" distL="0" distR="0" wp14:anchorId="695C5516" wp14:editId="6AFB0F1F">
            <wp:extent cx="5124450" cy="2562225"/>
            <wp:effectExtent l="0" t="0" r="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A2BC0AE-2403-FD0B-D255-672CA27462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A2BC0AE-2403-FD0B-D255-672CA27462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E8" w:rsidRDefault="00D66BE8" w:rsidP="00D66BE8">
      <w:pPr>
        <w:pStyle w:val="3"/>
      </w:pPr>
      <w:r w:rsidRPr="00D66BE8">
        <w:t>处理逻辑</w:t>
      </w:r>
    </w:p>
    <w:p w:rsidR="007F1499" w:rsidRDefault="00BA75E6" w:rsidP="007F1499">
      <w:pPr>
        <w:pStyle w:val="a8"/>
        <w:numPr>
          <w:ilvl w:val="0"/>
          <w:numId w:val="12"/>
        </w:numPr>
        <w:ind w:firstLineChars="0"/>
      </w:pPr>
      <w:r w:rsidRPr="00BA75E6">
        <w:t>从数据库或本地缓存读取数据</w:t>
      </w:r>
    </w:p>
    <w:p w:rsidR="007F1499" w:rsidRDefault="00BA75E6" w:rsidP="007F1499">
      <w:pPr>
        <w:pStyle w:val="a8"/>
        <w:numPr>
          <w:ilvl w:val="0"/>
          <w:numId w:val="12"/>
        </w:numPr>
        <w:ind w:firstLineChars="0"/>
      </w:pPr>
      <w:r w:rsidRPr="00BA75E6">
        <w:t>显示数据</w:t>
      </w:r>
    </w:p>
    <w:p w:rsidR="00D66BE8" w:rsidRDefault="00D66BE8" w:rsidP="00D66BE8">
      <w:pPr>
        <w:pStyle w:val="3"/>
      </w:pPr>
      <w:r w:rsidRPr="00D66BE8">
        <w:t>页面展示</w:t>
      </w:r>
    </w:p>
    <w:p w:rsidR="007E4B0F" w:rsidRPr="007E4B0F" w:rsidRDefault="007E4B0F" w:rsidP="007E4B0F">
      <w:r w:rsidRPr="007E4B0F">
        <w:t>老师</w:t>
      </w:r>
    </w:p>
    <w:p w:rsidR="008E6F67" w:rsidRDefault="008E6F67" w:rsidP="003A1BE1">
      <w:pPr>
        <w:jc w:val="center"/>
      </w:pPr>
      <w:r>
        <w:rPr>
          <w:noProof/>
        </w:rPr>
        <w:drawing>
          <wp:inline distT="0" distB="0" distL="0" distR="0" wp14:anchorId="28581AE4" wp14:editId="17FE75E1">
            <wp:extent cx="4427220" cy="2307954"/>
            <wp:effectExtent l="0" t="0" r="0" b="0"/>
            <wp:docPr id="13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D767B3A1-D1C1-8017-4690-31A320A48D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D767B3A1-D1C1-8017-4690-31A320A48D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089" cy="23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0F" w:rsidRDefault="007E4B0F" w:rsidP="007F1499">
      <w:r w:rsidRPr="007E4B0F">
        <w:t>学生</w:t>
      </w:r>
    </w:p>
    <w:p w:rsidR="007F1499" w:rsidRDefault="008E6F67" w:rsidP="003A1BE1">
      <w:pPr>
        <w:jc w:val="center"/>
      </w:pPr>
      <w:r w:rsidRPr="008E6F67">
        <w:rPr>
          <w:noProof/>
        </w:rPr>
        <w:lastRenderedPageBreak/>
        <w:drawing>
          <wp:inline distT="0" distB="0" distL="0" distR="0">
            <wp:extent cx="4745739" cy="23774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49" cy="237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0F" w:rsidRDefault="003A1BE1" w:rsidP="007F1499">
      <w:r w:rsidRPr="003A1BE1">
        <w:t>其他职工</w:t>
      </w:r>
    </w:p>
    <w:p w:rsidR="003A1BE1" w:rsidRDefault="003A1BE1" w:rsidP="003A1BE1">
      <w:pPr>
        <w:jc w:val="center"/>
      </w:pPr>
      <w:r w:rsidRPr="003A1BE1">
        <w:rPr>
          <w:noProof/>
        </w:rPr>
        <w:drawing>
          <wp:inline distT="0" distB="0" distL="0" distR="0">
            <wp:extent cx="4899660" cy="245513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75" cy="245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BE1" w:rsidRDefault="000C3D89" w:rsidP="003A1BE1">
      <w:pPr>
        <w:jc w:val="left"/>
      </w:pPr>
      <w:r w:rsidRPr="000C3D89">
        <w:t>流动人员</w:t>
      </w:r>
    </w:p>
    <w:p w:rsidR="000C3D89" w:rsidRDefault="004F2657" w:rsidP="004F2657">
      <w:pPr>
        <w:jc w:val="center"/>
      </w:pPr>
      <w:r w:rsidRPr="004F2657">
        <w:rPr>
          <w:noProof/>
        </w:rPr>
        <w:drawing>
          <wp:inline distT="0" distB="0" distL="0" distR="0">
            <wp:extent cx="4909507" cy="2743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561" cy="274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943" w:rsidRPr="007F1499" w:rsidRDefault="00024943" w:rsidP="00024943">
      <w:pPr>
        <w:rPr>
          <w:rFonts w:hint="eastAsia"/>
        </w:rPr>
      </w:pPr>
    </w:p>
    <w:p w:rsidR="00D66BE8" w:rsidRDefault="00D66BE8" w:rsidP="00D66BE8">
      <w:pPr>
        <w:pStyle w:val="3"/>
      </w:pPr>
      <w:r w:rsidRPr="00D66BE8">
        <w:lastRenderedPageBreak/>
        <w:t>处理逻辑</w:t>
      </w:r>
      <w:r w:rsidR="004F2657">
        <w:rPr>
          <w:rFonts w:hint="eastAsia"/>
        </w:rPr>
        <w:t>.</w:t>
      </w:r>
      <w:r w:rsidR="004F2657">
        <w:t>.TODO</w:t>
      </w:r>
    </w:p>
    <w:p w:rsidR="007F1499" w:rsidRDefault="00024943" w:rsidP="007F1499">
      <w:pPr>
        <w:pStyle w:val="a8"/>
        <w:numPr>
          <w:ilvl w:val="0"/>
          <w:numId w:val="13"/>
        </w:numPr>
        <w:ind w:firstLineChars="0"/>
      </w:pPr>
      <w:r w:rsidRPr="00024943">
        <w:t>调用数据库接口</w:t>
      </w:r>
    </w:p>
    <w:p w:rsidR="00024943" w:rsidRDefault="00024943" w:rsidP="00024943">
      <w:pPr>
        <w:pStyle w:val="a8"/>
        <w:numPr>
          <w:ilvl w:val="1"/>
          <w:numId w:val="13"/>
        </w:numPr>
        <w:ind w:firstLineChars="0"/>
      </w:pPr>
      <w:r w:rsidRPr="00024943">
        <w:t>调用成功，显示数据库数据</w:t>
      </w:r>
    </w:p>
    <w:p w:rsidR="00024943" w:rsidRDefault="00024943" w:rsidP="00024943">
      <w:pPr>
        <w:pStyle w:val="a8"/>
        <w:numPr>
          <w:ilvl w:val="1"/>
          <w:numId w:val="13"/>
        </w:numPr>
        <w:ind w:firstLineChars="0"/>
      </w:pPr>
      <w:r w:rsidRPr="00024943">
        <w:t>调用失败，显示本地缓存数据</w:t>
      </w:r>
    </w:p>
    <w:p w:rsidR="00D66BE8" w:rsidRDefault="00D66BE8" w:rsidP="00D66BE8">
      <w:pPr>
        <w:pStyle w:val="2"/>
      </w:pPr>
      <w:r w:rsidRPr="00232541">
        <w:t>消息通知</w:t>
      </w:r>
    </w:p>
    <w:p w:rsidR="0084226F" w:rsidRDefault="0084226F" w:rsidP="0084226F">
      <w:pPr>
        <w:pStyle w:val="3"/>
      </w:pPr>
      <w:r w:rsidRPr="00D66BE8">
        <w:t>页面展示</w:t>
      </w:r>
    </w:p>
    <w:p w:rsidR="007F1499" w:rsidRDefault="00457C57" w:rsidP="007F1499">
      <w:r w:rsidRPr="00457C57">
        <w:rPr>
          <w:noProof/>
        </w:rPr>
        <w:drawing>
          <wp:inline distT="0" distB="0" distL="0" distR="0">
            <wp:extent cx="5162550" cy="20554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922" w:rsidRDefault="00950922" w:rsidP="007F1499">
      <w:r w:rsidRPr="00950922">
        <w:rPr>
          <w:noProof/>
        </w:rPr>
        <w:drawing>
          <wp:inline distT="0" distB="0" distL="0" distR="0">
            <wp:extent cx="5274310" cy="984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922" w:rsidRPr="007F1499" w:rsidRDefault="00950922" w:rsidP="007F1499">
      <w:r w:rsidRPr="00950922">
        <w:rPr>
          <w:noProof/>
        </w:rPr>
        <w:drawing>
          <wp:inline distT="0" distB="0" distL="0" distR="0">
            <wp:extent cx="5274310" cy="9232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6F" w:rsidRDefault="0084226F" w:rsidP="0084226F">
      <w:pPr>
        <w:pStyle w:val="3"/>
      </w:pPr>
      <w:r w:rsidRPr="00D66BE8">
        <w:t>处理逻辑</w:t>
      </w:r>
    </w:p>
    <w:p w:rsidR="00A10828" w:rsidRDefault="00A10828" w:rsidP="00A10828">
      <w:pPr>
        <w:pStyle w:val="a8"/>
        <w:numPr>
          <w:ilvl w:val="0"/>
          <w:numId w:val="23"/>
        </w:numPr>
        <w:ind w:firstLineChars="0"/>
      </w:pPr>
      <w:r w:rsidRPr="00A10828">
        <w:t>从本地数据取出对应数据</w:t>
      </w:r>
    </w:p>
    <w:p w:rsidR="00A10828" w:rsidRDefault="00A10828" w:rsidP="00A10828">
      <w:pPr>
        <w:pStyle w:val="a8"/>
        <w:numPr>
          <w:ilvl w:val="0"/>
          <w:numId w:val="23"/>
        </w:numPr>
        <w:ind w:firstLineChars="0"/>
      </w:pPr>
      <w:r>
        <w:t>点击</w:t>
      </w:r>
      <w:r w:rsidRPr="00A10828">
        <w:t>已读</w:t>
      </w:r>
      <w:r>
        <w:t>时，</w:t>
      </w:r>
      <w:r w:rsidR="00AC1EF0" w:rsidRPr="00AC1EF0">
        <w:t>将其从未读数组中剪切到已读，已读删除则剪切到回收站数组</w:t>
      </w:r>
    </w:p>
    <w:p w:rsidR="00D66BE8" w:rsidRDefault="00D66BE8" w:rsidP="00D66BE8">
      <w:pPr>
        <w:pStyle w:val="2"/>
      </w:pPr>
      <w:r w:rsidRPr="00232541">
        <w:lastRenderedPageBreak/>
        <w:t>数据统计</w:t>
      </w:r>
    </w:p>
    <w:p w:rsidR="0084226F" w:rsidRDefault="0084226F" w:rsidP="0084226F">
      <w:pPr>
        <w:pStyle w:val="3"/>
      </w:pPr>
      <w:r w:rsidRPr="00D66BE8">
        <w:t>页面展示</w:t>
      </w:r>
    </w:p>
    <w:p w:rsidR="007F1499" w:rsidRPr="007F1499" w:rsidRDefault="001D6A14" w:rsidP="007F1499">
      <w:r w:rsidRPr="001D6A14">
        <w:rPr>
          <w:noProof/>
        </w:rPr>
        <w:drawing>
          <wp:inline distT="0" distB="0" distL="0" distR="0">
            <wp:extent cx="5274310" cy="24834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6F" w:rsidRDefault="0084226F" w:rsidP="0084226F">
      <w:pPr>
        <w:pStyle w:val="3"/>
      </w:pPr>
      <w:r w:rsidRPr="00D66BE8">
        <w:t>处理逻辑</w:t>
      </w:r>
    </w:p>
    <w:p w:rsidR="007F1499" w:rsidRDefault="00D6407B" w:rsidP="00901A1F">
      <w:pPr>
        <w:pStyle w:val="a8"/>
        <w:numPr>
          <w:ilvl w:val="0"/>
          <w:numId w:val="27"/>
        </w:numPr>
        <w:ind w:firstLineChars="0"/>
      </w:pPr>
      <w:r w:rsidRPr="00D6407B">
        <w:t>调用缓存中的数据，计算</w:t>
      </w:r>
      <w:r w:rsidR="00AC1EF0" w:rsidRPr="00AC1EF0">
        <w:t>对应的数据</w:t>
      </w:r>
    </w:p>
    <w:p w:rsidR="00AC1EF0" w:rsidRPr="007F1499" w:rsidRDefault="00AC1EF0" w:rsidP="00901A1F">
      <w:pPr>
        <w:pStyle w:val="a8"/>
        <w:numPr>
          <w:ilvl w:val="0"/>
          <w:numId w:val="27"/>
        </w:numPr>
        <w:ind w:firstLineChars="0"/>
      </w:pPr>
      <w:r w:rsidRPr="00AC1EF0">
        <w:t>调用scharts函数</w:t>
      </w:r>
      <w:r>
        <w:rPr>
          <w:rFonts w:hint="eastAsia"/>
        </w:rPr>
        <w:t>展示</w:t>
      </w:r>
    </w:p>
    <w:p w:rsidR="00D66BE8" w:rsidRDefault="00D66BE8" w:rsidP="0084226F">
      <w:pPr>
        <w:pStyle w:val="2"/>
      </w:pPr>
      <w:r w:rsidRPr="00DF4829">
        <w:t>权限管理</w:t>
      </w:r>
    </w:p>
    <w:p w:rsidR="0084226F" w:rsidRDefault="0084226F" w:rsidP="0084226F">
      <w:pPr>
        <w:pStyle w:val="3"/>
      </w:pPr>
      <w:r w:rsidRPr="00D66BE8">
        <w:t>页面展示</w:t>
      </w:r>
    </w:p>
    <w:p w:rsidR="003D7F69" w:rsidRPr="003D7F69" w:rsidRDefault="003D7F69" w:rsidP="003D7F69">
      <w:r>
        <w:rPr>
          <w:noProof/>
        </w:rPr>
        <w:drawing>
          <wp:inline distT="0" distB="0" distL="0" distR="0" wp14:anchorId="5D48F148" wp14:editId="5D6B6BE6">
            <wp:extent cx="5274310" cy="25692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6F" w:rsidRPr="00D66BE8" w:rsidRDefault="0084226F" w:rsidP="0084226F">
      <w:pPr>
        <w:pStyle w:val="3"/>
      </w:pPr>
      <w:r w:rsidRPr="00D66BE8">
        <w:t>处理逻辑</w:t>
      </w:r>
    </w:p>
    <w:p w:rsidR="003D7F69" w:rsidRDefault="00673D7A" w:rsidP="00F12A27">
      <w:pPr>
        <w:pStyle w:val="a8"/>
        <w:numPr>
          <w:ilvl w:val="0"/>
          <w:numId w:val="35"/>
        </w:numPr>
        <w:ind w:firstLineChars="0"/>
      </w:pPr>
      <w:r w:rsidRPr="00673D7A">
        <w:t>修改本地</w:t>
      </w:r>
      <w:r>
        <w:rPr>
          <w:rFonts w:hint="eastAsia"/>
        </w:rPr>
        <w:t>设置</w:t>
      </w:r>
    </w:p>
    <w:p w:rsidR="00673D7A" w:rsidRPr="007F1499" w:rsidRDefault="00F12A27" w:rsidP="00F12A27">
      <w:pPr>
        <w:pStyle w:val="a8"/>
        <w:numPr>
          <w:ilvl w:val="0"/>
          <w:numId w:val="35"/>
        </w:numPr>
        <w:ind w:firstLineChars="0"/>
      </w:pPr>
      <w:r w:rsidRPr="00F12A27">
        <w:t>下次进入时，侧栏读取设置</w:t>
      </w:r>
    </w:p>
    <w:p w:rsidR="0084226F" w:rsidRDefault="000C48E9" w:rsidP="000C48E9">
      <w:pPr>
        <w:pStyle w:val="2"/>
      </w:pPr>
      <w:r w:rsidRPr="000C48E9">
        <w:lastRenderedPageBreak/>
        <w:t>通知发送</w:t>
      </w:r>
    </w:p>
    <w:p w:rsidR="007C71D9" w:rsidRDefault="007C71D9" w:rsidP="007C71D9">
      <w:pPr>
        <w:pStyle w:val="3"/>
      </w:pPr>
      <w:r w:rsidRPr="007C71D9">
        <w:t>页面展示</w:t>
      </w:r>
    </w:p>
    <w:p w:rsidR="00C472AB" w:rsidRPr="00C472AB" w:rsidRDefault="003219DA" w:rsidP="00C472AB">
      <w:r w:rsidRPr="003219DA">
        <w:rPr>
          <w:noProof/>
        </w:rPr>
        <w:drawing>
          <wp:inline distT="0" distB="0" distL="0" distR="0">
            <wp:extent cx="5067300" cy="35536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5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D9" w:rsidRDefault="00C472AB" w:rsidP="007C71D9">
      <w:pPr>
        <w:pStyle w:val="3"/>
      </w:pPr>
      <w:r w:rsidRPr="00C472AB">
        <w:t>处理逻辑</w:t>
      </w:r>
    </w:p>
    <w:p w:rsidR="00CD3ED3" w:rsidRDefault="00754011" w:rsidP="00901A1F">
      <w:pPr>
        <w:pStyle w:val="a8"/>
        <w:numPr>
          <w:ilvl w:val="0"/>
          <w:numId w:val="28"/>
        </w:numPr>
        <w:ind w:firstLineChars="0"/>
      </w:pPr>
      <w:r w:rsidRPr="00754011">
        <w:t>使用户填写必写的“通知名称”，选择发送单位、日期等，并且设置优先级，选择性地填充通知详情</w:t>
      </w:r>
    </w:p>
    <w:p w:rsidR="00754011" w:rsidRDefault="00C24FA2" w:rsidP="00901A1F">
      <w:pPr>
        <w:pStyle w:val="a8"/>
        <w:numPr>
          <w:ilvl w:val="0"/>
          <w:numId w:val="28"/>
        </w:numPr>
        <w:ind w:firstLineChars="0"/>
      </w:pPr>
      <w:r w:rsidRPr="00C24FA2">
        <w:t>点击表单提交，将表单数据上传至数据库</w:t>
      </w:r>
    </w:p>
    <w:p w:rsidR="00C24FA2" w:rsidRPr="00CD3ED3" w:rsidRDefault="00C24FA2" w:rsidP="00901A1F">
      <w:pPr>
        <w:pStyle w:val="a8"/>
        <w:numPr>
          <w:ilvl w:val="0"/>
          <w:numId w:val="28"/>
        </w:numPr>
        <w:ind w:firstLineChars="0"/>
      </w:pPr>
      <w:r w:rsidRPr="00C24FA2">
        <w:t>重置表单则将表单状态恢复至默认</w:t>
      </w:r>
    </w:p>
    <w:p w:rsidR="000C48E9" w:rsidRDefault="000C48E9" w:rsidP="000C48E9">
      <w:pPr>
        <w:pStyle w:val="2"/>
      </w:pPr>
      <w:r w:rsidRPr="000C48E9">
        <w:t>个人中心</w:t>
      </w:r>
    </w:p>
    <w:p w:rsidR="000C48E9" w:rsidRDefault="00901FA1" w:rsidP="00C24FA2">
      <w:pPr>
        <w:pStyle w:val="3"/>
      </w:pPr>
      <w:r w:rsidRPr="00901FA1">
        <w:t>页面展示</w:t>
      </w:r>
    </w:p>
    <w:p w:rsidR="00901FA1" w:rsidRPr="00901FA1" w:rsidRDefault="00901FA1" w:rsidP="00901FA1">
      <w:r w:rsidRPr="00901FA1">
        <w:rPr>
          <w:noProof/>
        </w:rPr>
        <w:drawing>
          <wp:inline distT="0" distB="0" distL="0" distR="0">
            <wp:extent cx="5274310" cy="1447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A1" w:rsidRDefault="00901FA1" w:rsidP="00901FA1">
      <w:pPr>
        <w:pStyle w:val="3"/>
      </w:pPr>
      <w:r w:rsidRPr="00901FA1">
        <w:t>处理逻辑</w:t>
      </w:r>
    </w:p>
    <w:p w:rsidR="00901FA1" w:rsidRDefault="0088791D" w:rsidP="00901A1F">
      <w:pPr>
        <w:pStyle w:val="a8"/>
        <w:numPr>
          <w:ilvl w:val="0"/>
          <w:numId w:val="29"/>
        </w:numPr>
        <w:ind w:firstLineChars="0"/>
      </w:pPr>
      <w:r w:rsidRPr="0088791D">
        <w:t>首先获取本地缓存的信息，只有缓存没有时才会取数据库中的</w:t>
      </w:r>
    </w:p>
    <w:p w:rsidR="0088791D" w:rsidRDefault="0088791D" w:rsidP="00901A1F">
      <w:pPr>
        <w:pStyle w:val="a8"/>
        <w:numPr>
          <w:ilvl w:val="0"/>
          <w:numId w:val="29"/>
        </w:numPr>
        <w:ind w:firstLineChars="0"/>
      </w:pPr>
      <w:r w:rsidRPr="0088791D">
        <w:t>显示头像，简介和用户名</w:t>
      </w:r>
    </w:p>
    <w:p w:rsidR="00D70B6B" w:rsidRDefault="00901A1F" w:rsidP="00D70B6B">
      <w:pPr>
        <w:pStyle w:val="a8"/>
        <w:numPr>
          <w:ilvl w:val="0"/>
          <w:numId w:val="29"/>
        </w:numPr>
        <w:ind w:firstLineChars="0"/>
      </w:pPr>
      <w:r w:rsidRPr="00901A1F">
        <w:t>更改密码功能</w:t>
      </w:r>
    </w:p>
    <w:p w:rsidR="00D70B6B" w:rsidRDefault="00D70B6B" w:rsidP="00D70B6B">
      <w:pPr>
        <w:pStyle w:val="a8"/>
        <w:numPr>
          <w:ilvl w:val="1"/>
          <w:numId w:val="29"/>
        </w:numPr>
        <w:ind w:firstLineChars="0"/>
      </w:pPr>
      <w:r w:rsidRPr="00D70B6B">
        <w:t>旧密码和缓存中一致时，可继续</w:t>
      </w:r>
    </w:p>
    <w:p w:rsidR="00D70B6B" w:rsidRDefault="00F022D0" w:rsidP="00D70B6B">
      <w:pPr>
        <w:pStyle w:val="a8"/>
        <w:numPr>
          <w:ilvl w:val="1"/>
          <w:numId w:val="29"/>
        </w:numPr>
        <w:ind w:firstLineChars="0"/>
      </w:pPr>
      <w:r w:rsidRPr="00F022D0">
        <w:t>点击保存按钮后，更新本地缓存密码</w:t>
      </w:r>
    </w:p>
    <w:p w:rsidR="00F022D0" w:rsidRPr="00901FA1" w:rsidRDefault="00F022D0" w:rsidP="00D70B6B">
      <w:pPr>
        <w:pStyle w:val="a8"/>
        <w:numPr>
          <w:ilvl w:val="1"/>
          <w:numId w:val="29"/>
        </w:numPr>
        <w:ind w:firstLineChars="0"/>
      </w:pPr>
      <w:r w:rsidRPr="00F022D0">
        <w:lastRenderedPageBreak/>
        <w:t>上传至数据库</w:t>
      </w:r>
    </w:p>
    <w:p w:rsidR="00520DF3" w:rsidRDefault="00520DF3" w:rsidP="00520DF3">
      <w:pPr>
        <w:pStyle w:val="1"/>
      </w:pPr>
      <w:r w:rsidRPr="00520DF3">
        <w:t>数据库实施</w:t>
      </w:r>
    </w:p>
    <w:p w:rsidR="00385942" w:rsidRPr="00385942" w:rsidRDefault="00325CCA" w:rsidP="00385942">
      <w:r w:rsidRPr="00325CCA">
        <w:t>如设定，数据库people_manage有四张表：teachermanage, studentmanage, stuffmanage, mobilemanage</w:t>
      </w:r>
      <w:r>
        <w:rPr>
          <w:rFonts w:hint="eastAsia"/>
        </w:rPr>
        <w:t>。</w:t>
      </w:r>
      <w:r w:rsidR="00485883" w:rsidRPr="00485883">
        <w:t>第一是老师管理，二是学生，三是其他职工，最后是流动人员</w:t>
      </w:r>
      <w:r w:rsidR="00485883">
        <w:rPr>
          <w:rFonts w:hint="eastAsia"/>
        </w:rPr>
        <w:t>。</w:t>
      </w:r>
    </w:p>
    <w:p w:rsidR="00485883" w:rsidRDefault="00485883" w:rsidP="00E37E50">
      <w:pPr>
        <w:pStyle w:val="2"/>
      </w:pPr>
      <w:r w:rsidRPr="00485883">
        <w:t>数据库物理设计</w:t>
      </w:r>
    </w:p>
    <w:p w:rsidR="00E37E50" w:rsidRDefault="00E37E50" w:rsidP="00E37E50">
      <w:r>
        <w:rPr>
          <w:rFonts w:hint="eastAsia"/>
        </w:rPr>
        <w:t>老师</w:t>
      </w:r>
    </w:p>
    <w:p w:rsidR="00E37E50" w:rsidRDefault="00E37E50" w:rsidP="00E37E50">
      <w:r w:rsidRPr="00E37E50">
        <w:rPr>
          <w:noProof/>
        </w:rPr>
        <w:drawing>
          <wp:inline distT="0" distB="0" distL="0" distR="0">
            <wp:extent cx="4823460" cy="23734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37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423" w:rsidRDefault="00FF3423" w:rsidP="00E37E50">
      <w:r>
        <w:rPr>
          <w:rFonts w:hint="eastAsia"/>
        </w:rPr>
        <w:t>学生</w:t>
      </w:r>
    </w:p>
    <w:p w:rsidR="00FF3423" w:rsidRDefault="00FF3423" w:rsidP="00E37E50">
      <w:r w:rsidRPr="00FF3423">
        <w:rPr>
          <w:noProof/>
        </w:rPr>
        <w:drawing>
          <wp:inline distT="0" distB="0" distL="0" distR="0">
            <wp:extent cx="5274310" cy="2568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423" w:rsidRDefault="00FF3423" w:rsidP="00E37E50">
      <w:r>
        <w:rPr>
          <w:rFonts w:hint="eastAsia"/>
        </w:rPr>
        <w:t>其他</w:t>
      </w:r>
      <w:r w:rsidR="00220625" w:rsidRPr="00220625">
        <w:t>职工</w:t>
      </w:r>
    </w:p>
    <w:p w:rsidR="00FF3423" w:rsidRDefault="00FF3423" w:rsidP="00E37E50">
      <w:r w:rsidRPr="00FF3423">
        <w:rPr>
          <w:noProof/>
        </w:rPr>
        <w:lastRenderedPageBreak/>
        <w:drawing>
          <wp:inline distT="0" distB="0" distL="0" distR="0">
            <wp:extent cx="5274310" cy="25634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423" w:rsidRDefault="00220625" w:rsidP="00E37E50">
      <w:r w:rsidRPr="00220625">
        <w:t>流动人员</w:t>
      </w:r>
    </w:p>
    <w:p w:rsidR="005020A0" w:rsidRDefault="005020A0" w:rsidP="005020A0">
      <w:pPr>
        <w:jc w:val="center"/>
      </w:pPr>
      <w:r w:rsidRPr="005020A0">
        <w:rPr>
          <w:noProof/>
        </w:rPr>
        <w:drawing>
          <wp:inline distT="0" distB="0" distL="0" distR="0">
            <wp:extent cx="3835400" cy="248382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49" cy="248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423" w:rsidRPr="00E37E50" w:rsidRDefault="00FF3423" w:rsidP="00E37E50"/>
    <w:p w:rsidR="00F57129" w:rsidRDefault="002030DE" w:rsidP="002030DE">
      <w:pPr>
        <w:pStyle w:val="2"/>
      </w:pPr>
      <w:r w:rsidRPr="002030DE">
        <w:t>数据库预览</w:t>
      </w:r>
    </w:p>
    <w:p w:rsidR="00385942" w:rsidRPr="00385942" w:rsidRDefault="00385942" w:rsidP="00385942">
      <w:r w:rsidRPr="00385942">
        <w:t>左侧时数据库结构，中间是终端，右侧是数据库中的数据</w:t>
      </w:r>
    </w:p>
    <w:p w:rsidR="006B376A" w:rsidRPr="006B376A" w:rsidRDefault="00781D1C" w:rsidP="006B376A">
      <w:r w:rsidRPr="00781D1C">
        <w:rPr>
          <w:noProof/>
        </w:rPr>
        <w:lastRenderedPageBreak/>
        <w:drawing>
          <wp:inline distT="0" distB="0" distL="0" distR="0">
            <wp:extent cx="5274310" cy="26803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DE" w:rsidRDefault="00377900" w:rsidP="00377900">
      <w:pPr>
        <w:pStyle w:val="2"/>
      </w:pPr>
      <w:r w:rsidRPr="00377900">
        <w:t>数据库配置</w:t>
      </w:r>
    </w:p>
    <w:p w:rsidR="00532F65" w:rsidRDefault="001D5087" w:rsidP="00532F65">
      <w:r w:rsidRPr="001D5087">
        <w:t>以root登入mysql数据库端口127.0.0.1，连接people_manage数据库</w:t>
      </w:r>
    </w:p>
    <w:p w:rsidR="00781D1C" w:rsidRPr="00781D1C" w:rsidRDefault="001D5087" w:rsidP="00D92187">
      <w:pPr>
        <w:jc w:val="center"/>
      </w:pPr>
      <w:r w:rsidRPr="001D5087">
        <w:rPr>
          <w:noProof/>
        </w:rPr>
        <w:drawing>
          <wp:inline distT="0" distB="0" distL="0" distR="0">
            <wp:extent cx="2903220" cy="13984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39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00" w:rsidRDefault="006B376A" w:rsidP="00377900">
      <w:pPr>
        <w:pStyle w:val="2"/>
      </w:pPr>
      <w:r w:rsidRPr="006B376A">
        <w:t>数据库接口</w:t>
      </w:r>
    </w:p>
    <w:p w:rsidR="00A359CB" w:rsidRPr="00A359CB" w:rsidRDefault="00A359CB" w:rsidP="00A359CB">
      <w:pPr>
        <w:pStyle w:val="3"/>
      </w:pPr>
      <w:r>
        <w:rPr>
          <w:rFonts w:hint="eastAsia"/>
        </w:rPr>
        <w:t>n</w:t>
      </w:r>
      <w:r>
        <w:t>ode</w:t>
      </w:r>
      <w:r w:rsidRPr="00A359CB">
        <w:t>连接数据库</w:t>
      </w:r>
    </w:p>
    <w:p w:rsidR="00220625" w:rsidRDefault="005E5E24" w:rsidP="00220625">
      <w:r>
        <w:rPr>
          <w:rFonts w:hint="eastAsia"/>
        </w:rPr>
        <w:t>以下是</w:t>
      </w:r>
      <w:r w:rsidR="00984943" w:rsidRPr="00984943">
        <w:t>node后端获取数据库</w:t>
      </w:r>
      <w:r w:rsidR="00A359CB" w:rsidRPr="00A359CB">
        <w:t>值</w:t>
      </w:r>
      <w:r w:rsidR="00984943" w:rsidRPr="00984943">
        <w:t>的方法</w:t>
      </w:r>
      <w:r w:rsidR="00123F81" w:rsidRPr="00123F81">
        <w:t>，将数据库结果转为</w:t>
      </w:r>
      <w:r w:rsidR="00123F81">
        <w:rPr>
          <w:rFonts w:hint="eastAsia"/>
        </w:rPr>
        <w:t>了</w:t>
      </w:r>
      <w:r w:rsidR="00123F81" w:rsidRPr="00123F81">
        <w:t>json格式</w:t>
      </w:r>
    </w:p>
    <w:p w:rsidR="00A359CB" w:rsidRDefault="005E5E24" w:rsidP="00220625">
      <w:r w:rsidRPr="005E5E24">
        <w:rPr>
          <w:noProof/>
        </w:rPr>
        <w:drawing>
          <wp:inline distT="0" distB="0" distL="0" distR="0">
            <wp:extent cx="2612571" cy="240335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88" cy="240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943" w:rsidRPr="00984943">
        <w:rPr>
          <w:noProof/>
        </w:rPr>
        <w:drawing>
          <wp:inline distT="0" distB="0" distL="0" distR="0">
            <wp:extent cx="2373086" cy="22090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16" cy="221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7DD" w:rsidRDefault="00A359CB" w:rsidP="00220625">
      <w:r w:rsidRPr="00A359CB">
        <w:rPr>
          <w:noProof/>
        </w:rPr>
        <w:lastRenderedPageBreak/>
        <w:drawing>
          <wp:inline distT="0" distB="0" distL="0" distR="0">
            <wp:extent cx="2516867" cy="2286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05"/>
                    <a:stretch/>
                  </pic:blipFill>
                  <pic:spPr bwMode="auto">
                    <a:xfrm>
                      <a:off x="0" y="0"/>
                      <a:ext cx="2516867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3F81" w:rsidRPr="00123F81">
        <w:rPr>
          <w:noProof/>
        </w:rPr>
        <w:drawing>
          <wp:inline distT="0" distB="0" distL="0" distR="0">
            <wp:extent cx="2438400" cy="233270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53" cy="233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F81" w:rsidRDefault="000A57B2" w:rsidP="00123F81">
      <w:pPr>
        <w:pStyle w:val="3"/>
      </w:pPr>
      <w:r w:rsidRPr="000A57B2">
        <w:t>前端连接node后端</w:t>
      </w:r>
    </w:p>
    <w:p w:rsidR="004A7E5A" w:rsidRPr="004A7E5A" w:rsidRDefault="004A7E5A" w:rsidP="004A7E5A">
      <w:r w:rsidRPr="004A7E5A">
        <w:t>封装axios请求接口，前端</w:t>
      </w:r>
      <w:r w:rsidR="005020A0" w:rsidRPr="005020A0">
        <w:t>通过接口</w:t>
      </w:r>
      <w:r w:rsidRPr="004A7E5A">
        <w:t>跨域请求后端数据</w:t>
      </w:r>
    </w:p>
    <w:p w:rsidR="000A57B2" w:rsidRPr="000A57B2" w:rsidRDefault="00D92187" w:rsidP="00D92187">
      <w:pPr>
        <w:jc w:val="center"/>
      </w:pPr>
      <w:r w:rsidRPr="00D92187">
        <w:rPr>
          <w:noProof/>
        </w:rPr>
        <w:drawing>
          <wp:inline distT="0" distB="0" distL="0" distR="0">
            <wp:extent cx="1332230" cy="224497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085" cy="224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FC7" w:rsidRPr="00DD5FC7">
        <w:rPr>
          <w:noProof/>
        </w:rPr>
        <w:drawing>
          <wp:inline distT="0" distB="0" distL="0" distR="0">
            <wp:extent cx="3726955" cy="18688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973" cy="18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57B2" w:rsidRPr="000A57B2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C3D89" w:rsidRDefault="000C3D89" w:rsidP="000C3D89">
      <w:pPr>
        <w:spacing w:after="60" w:line="240" w:lineRule="auto"/>
      </w:pPr>
      <w:r>
        <w:separator/>
      </w:r>
    </w:p>
  </w:endnote>
  <w:endnote w:type="continuationSeparator" w:id="0">
    <w:p w:rsidR="000C3D89" w:rsidRDefault="000C3D89" w:rsidP="000C3D89">
      <w:pPr>
        <w:spacing w:after="6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3D89" w:rsidRDefault="000C3D89">
    <w:pPr>
      <w:pStyle w:val="ac"/>
      <w:spacing w:after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3D89" w:rsidRDefault="000C3D89">
    <w:pPr>
      <w:pStyle w:val="ac"/>
      <w:spacing w:after="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3D89" w:rsidRDefault="000C3D89">
    <w:pPr>
      <w:pStyle w:val="ac"/>
      <w:spacing w:after="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C3D89" w:rsidRDefault="000C3D89" w:rsidP="000C3D89">
      <w:pPr>
        <w:spacing w:after="60" w:line="240" w:lineRule="auto"/>
      </w:pPr>
      <w:r>
        <w:separator/>
      </w:r>
    </w:p>
  </w:footnote>
  <w:footnote w:type="continuationSeparator" w:id="0">
    <w:p w:rsidR="000C3D89" w:rsidRDefault="000C3D89" w:rsidP="000C3D89">
      <w:pPr>
        <w:spacing w:after="6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3D89" w:rsidRDefault="000C3D89">
    <w:pPr>
      <w:pStyle w:val="aa"/>
      <w:spacing w:after="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3D89" w:rsidRDefault="000C3D89">
    <w:pPr>
      <w:pStyle w:val="aa"/>
      <w:spacing w:after="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3D89" w:rsidRDefault="000C3D89">
    <w:pPr>
      <w:pStyle w:val="aa"/>
      <w:spacing w:after="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4D90E4"/>
    <w:multiLevelType w:val="singleLevel"/>
    <w:tmpl w:val="A54D90E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26202C5"/>
    <w:multiLevelType w:val="singleLevel"/>
    <w:tmpl w:val="C26202C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21C24E2"/>
    <w:multiLevelType w:val="hybridMultilevel"/>
    <w:tmpl w:val="651668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3F28FC"/>
    <w:multiLevelType w:val="hybridMultilevel"/>
    <w:tmpl w:val="B82AD77C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880539C"/>
    <w:multiLevelType w:val="hybridMultilevel"/>
    <w:tmpl w:val="C7CA24A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737A00"/>
    <w:multiLevelType w:val="hybridMultilevel"/>
    <w:tmpl w:val="B82AD77C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B9B7625"/>
    <w:multiLevelType w:val="hybridMultilevel"/>
    <w:tmpl w:val="C7CA24A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0056DF"/>
    <w:multiLevelType w:val="hybridMultilevel"/>
    <w:tmpl w:val="C7CA24A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556995"/>
    <w:multiLevelType w:val="hybridMultilevel"/>
    <w:tmpl w:val="9976CB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B34BED"/>
    <w:multiLevelType w:val="hybridMultilevel"/>
    <w:tmpl w:val="90C2FAF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E75676"/>
    <w:multiLevelType w:val="hybridMultilevel"/>
    <w:tmpl w:val="B82AD77C"/>
    <w:lvl w:ilvl="0" w:tplc="0C0C96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AE9036A"/>
    <w:multiLevelType w:val="hybridMultilevel"/>
    <w:tmpl w:val="4A46F3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B0297F"/>
    <w:multiLevelType w:val="hybridMultilevel"/>
    <w:tmpl w:val="B82AD77C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56975A8"/>
    <w:multiLevelType w:val="hybridMultilevel"/>
    <w:tmpl w:val="C7CA24A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577B8D"/>
    <w:multiLevelType w:val="hybridMultilevel"/>
    <w:tmpl w:val="2C729A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BE64308"/>
    <w:multiLevelType w:val="multilevel"/>
    <w:tmpl w:val="A70A9F8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6" w15:restartNumberingAfterBreak="0">
    <w:nsid w:val="2C380A37"/>
    <w:multiLevelType w:val="hybridMultilevel"/>
    <w:tmpl w:val="C7CA24A6"/>
    <w:lvl w:ilvl="0" w:tplc="1DCA33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606373"/>
    <w:multiLevelType w:val="multilevel"/>
    <w:tmpl w:val="56405A1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none"/>
      <w:lvlText w:val="%1.%2.1"/>
      <w:lvlJc w:val="left"/>
      <w:pPr>
        <w:ind w:left="0" w:firstLine="0"/>
      </w:pPr>
      <w:rPr>
        <w:rFonts w:ascii="Adobe 黑体 Std R" w:eastAsia="Adobe 黑体 Std R" w:hAnsi="Adobe 黑体 Std R" w:hint="eastAsia"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32203DB5"/>
    <w:multiLevelType w:val="hybridMultilevel"/>
    <w:tmpl w:val="B82AD77C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54D1AFA"/>
    <w:multiLevelType w:val="multilevel"/>
    <w:tmpl w:val="75CEF60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3B586757"/>
    <w:multiLevelType w:val="hybridMultilevel"/>
    <w:tmpl w:val="1FB02D4E"/>
    <w:lvl w:ilvl="0" w:tplc="DAE896CC">
      <w:start w:val="1"/>
      <w:numFmt w:val="decimal"/>
      <w:lvlText w:val="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BC5294B"/>
    <w:multiLevelType w:val="hybridMultilevel"/>
    <w:tmpl w:val="CAD02A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E3F3A2B"/>
    <w:multiLevelType w:val="hybridMultilevel"/>
    <w:tmpl w:val="C7CA24A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E8705D3"/>
    <w:multiLevelType w:val="hybridMultilevel"/>
    <w:tmpl w:val="6FB29648"/>
    <w:lvl w:ilvl="0" w:tplc="78F4C44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FB4141E"/>
    <w:multiLevelType w:val="hybridMultilevel"/>
    <w:tmpl w:val="DE82A8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B24DF0B"/>
    <w:multiLevelType w:val="singleLevel"/>
    <w:tmpl w:val="4B24DF0B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4C3263A7"/>
    <w:multiLevelType w:val="hybridMultilevel"/>
    <w:tmpl w:val="C7CA24A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B808C4"/>
    <w:multiLevelType w:val="hybridMultilevel"/>
    <w:tmpl w:val="6CD24F14"/>
    <w:lvl w:ilvl="0" w:tplc="668A456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CD63E08"/>
    <w:multiLevelType w:val="hybridMultilevel"/>
    <w:tmpl w:val="CEC4DA92"/>
    <w:lvl w:ilvl="0" w:tplc="DAE896CC">
      <w:start w:val="1"/>
      <w:numFmt w:val="decimal"/>
      <w:lvlText w:val=" 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9832495"/>
    <w:multiLevelType w:val="hybridMultilevel"/>
    <w:tmpl w:val="651668A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10D5AFB"/>
    <w:multiLevelType w:val="hybridMultilevel"/>
    <w:tmpl w:val="90C2FAF2"/>
    <w:lvl w:ilvl="0" w:tplc="0D082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5650339"/>
    <w:multiLevelType w:val="hybridMultilevel"/>
    <w:tmpl w:val="B82AD77C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92B31C7"/>
    <w:multiLevelType w:val="hybridMultilevel"/>
    <w:tmpl w:val="4A46F3FC"/>
    <w:lvl w:ilvl="0" w:tplc="1DCA33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EF55182"/>
    <w:multiLevelType w:val="hybridMultilevel"/>
    <w:tmpl w:val="C7CA24A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36175772">
    <w:abstractNumId w:val="23"/>
  </w:num>
  <w:num w:numId="2" w16cid:durableId="1174687536">
    <w:abstractNumId w:val="15"/>
  </w:num>
  <w:num w:numId="3" w16cid:durableId="1682076090">
    <w:abstractNumId w:val="21"/>
  </w:num>
  <w:num w:numId="4" w16cid:durableId="781339570">
    <w:abstractNumId w:val="27"/>
  </w:num>
  <w:num w:numId="5" w16cid:durableId="1242253741">
    <w:abstractNumId w:val="17"/>
  </w:num>
  <w:num w:numId="6" w16cid:durableId="148909442">
    <w:abstractNumId w:val="19"/>
  </w:num>
  <w:num w:numId="7" w16cid:durableId="1394640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25203560">
    <w:abstractNumId w:val="30"/>
  </w:num>
  <w:num w:numId="9" w16cid:durableId="393049091">
    <w:abstractNumId w:val="9"/>
  </w:num>
  <w:num w:numId="10" w16cid:durableId="929392118">
    <w:abstractNumId w:val="10"/>
  </w:num>
  <w:num w:numId="11" w16cid:durableId="1642420625">
    <w:abstractNumId w:val="16"/>
  </w:num>
  <w:num w:numId="12" w16cid:durableId="1861117339">
    <w:abstractNumId w:val="7"/>
  </w:num>
  <w:num w:numId="13" w16cid:durableId="284042182">
    <w:abstractNumId w:val="13"/>
  </w:num>
  <w:num w:numId="14" w16cid:durableId="348988178">
    <w:abstractNumId w:val="32"/>
  </w:num>
  <w:num w:numId="15" w16cid:durableId="431315499">
    <w:abstractNumId w:val="11"/>
  </w:num>
  <w:num w:numId="16" w16cid:durableId="1684474506">
    <w:abstractNumId w:val="0"/>
  </w:num>
  <w:num w:numId="17" w16cid:durableId="110978513">
    <w:abstractNumId w:val="25"/>
  </w:num>
  <w:num w:numId="18" w16cid:durableId="27149437">
    <w:abstractNumId w:val="14"/>
  </w:num>
  <w:num w:numId="19" w16cid:durableId="1870143980">
    <w:abstractNumId w:val="8"/>
  </w:num>
  <w:num w:numId="20" w16cid:durableId="619918375">
    <w:abstractNumId w:val="2"/>
  </w:num>
  <w:num w:numId="21" w16cid:durableId="1767578737">
    <w:abstractNumId w:val="24"/>
  </w:num>
  <w:num w:numId="22" w16cid:durableId="1612587103">
    <w:abstractNumId w:val="1"/>
  </w:num>
  <w:num w:numId="23" w16cid:durableId="1241062100">
    <w:abstractNumId w:val="6"/>
  </w:num>
  <w:num w:numId="24" w16cid:durableId="673730386">
    <w:abstractNumId w:val="29"/>
  </w:num>
  <w:num w:numId="25" w16cid:durableId="499203884">
    <w:abstractNumId w:val="20"/>
  </w:num>
  <w:num w:numId="26" w16cid:durableId="1594431261">
    <w:abstractNumId w:val="28"/>
  </w:num>
  <w:num w:numId="27" w16cid:durableId="1251233622">
    <w:abstractNumId w:val="26"/>
  </w:num>
  <w:num w:numId="28" w16cid:durableId="1170869389">
    <w:abstractNumId w:val="4"/>
  </w:num>
  <w:num w:numId="29" w16cid:durableId="819690010">
    <w:abstractNumId w:val="22"/>
  </w:num>
  <w:num w:numId="30" w16cid:durableId="516502256">
    <w:abstractNumId w:val="12"/>
  </w:num>
  <w:num w:numId="31" w16cid:durableId="1624380075">
    <w:abstractNumId w:val="31"/>
  </w:num>
  <w:num w:numId="32" w16cid:durableId="475225331">
    <w:abstractNumId w:val="5"/>
  </w:num>
  <w:num w:numId="33" w16cid:durableId="170065958">
    <w:abstractNumId w:val="18"/>
  </w:num>
  <w:num w:numId="34" w16cid:durableId="174734695">
    <w:abstractNumId w:val="3"/>
  </w:num>
  <w:num w:numId="35" w16cid:durableId="64304375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5486"/>
    <w:rsid w:val="00005A55"/>
    <w:rsid w:val="00012430"/>
    <w:rsid w:val="000124EF"/>
    <w:rsid w:val="00016F1C"/>
    <w:rsid w:val="0002341E"/>
    <w:rsid w:val="00024943"/>
    <w:rsid w:val="0002704D"/>
    <w:rsid w:val="0003093F"/>
    <w:rsid w:val="00032D1D"/>
    <w:rsid w:val="0004192D"/>
    <w:rsid w:val="0006226E"/>
    <w:rsid w:val="00065E79"/>
    <w:rsid w:val="00076BAB"/>
    <w:rsid w:val="000808B2"/>
    <w:rsid w:val="000A3004"/>
    <w:rsid w:val="000A57B2"/>
    <w:rsid w:val="000B3AFD"/>
    <w:rsid w:val="000C3D89"/>
    <w:rsid w:val="000C48E9"/>
    <w:rsid w:val="000E3D34"/>
    <w:rsid w:val="00110A30"/>
    <w:rsid w:val="001202E1"/>
    <w:rsid w:val="00123F81"/>
    <w:rsid w:val="00133B02"/>
    <w:rsid w:val="00135DFA"/>
    <w:rsid w:val="00140C4D"/>
    <w:rsid w:val="00140C60"/>
    <w:rsid w:val="00163F4C"/>
    <w:rsid w:val="00184EDC"/>
    <w:rsid w:val="00193139"/>
    <w:rsid w:val="00195E00"/>
    <w:rsid w:val="001A2FAA"/>
    <w:rsid w:val="001B2BE9"/>
    <w:rsid w:val="001D442D"/>
    <w:rsid w:val="001D4796"/>
    <w:rsid w:val="001D5087"/>
    <w:rsid w:val="001D6A14"/>
    <w:rsid w:val="002030DE"/>
    <w:rsid w:val="00220625"/>
    <w:rsid w:val="00225D89"/>
    <w:rsid w:val="00232541"/>
    <w:rsid w:val="00246B39"/>
    <w:rsid w:val="00250141"/>
    <w:rsid w:val="00264AC1"/>
    <w:rsid w:val="002961B0"/>
    <w:rsid w:val="002972F4"/>
    <w:rsid w:val="002B2806"/>
    <w:rsid w:val="002B423D"/>
    <w:rsid w:val="002B48B2"/>
    <w:rsid w:val="002C4905"/>
    <w:rsid w:val="002F101E"/>
    <w:rsid w:val="00303542"/>
    <w:rsid w:val="003219DA"/>
    <w:rsid w:val="00325CCA"/>
    <w:rsid w:val="003457DD"/>
    <w:rsid w:val="00355046"/>
    <w:rsid w:val="00372D86"/>
    <w:rsid w:val="00377900"/>
    <w:rsid w:val="00385942"/>
    <w:rsid w:val="003876E3"/>
    <w:rsid w:val="00393C57"/>
    <w:rsid w:val="0039652C"/>
    <w:rsid w:val="003A1BE1"/>
    <w:rsid w:val="003C4312"/>
    <w:rsid w:val="003D3AB6"/>
    <w:rsid w:val="003D7F69"/>
    <w:rsid w:val="00404EA2"/>
    <w:rsid w:val="004373A9"/>
    <w:rsid w:val="00437D4E"/>
    <w:rsid w:val="00457C57"/>
    <w:rsid w:val="00485883"/>
    <w:rsid w:val="004974C6"/>
    <w:rsid w:val="004A7E5A"/>
    <w:rsid w:val="004B4190"/>
    <w:rsid w:val="004B6DD8"/>
    <w:rsid w:val="004C173E"/>
    <w:rsid w:val="004C6499"/>
    <w:rsid w:val="004E060B"/>
    <w:rsid w:val="004F1098"/>
    <w:rsid w:val="004F2657"/>
    <w:rsid w:val="005020A0"/>
    <w:rsid w:val="0051293D"/>
    <w:rsid w:val="00520DF3"/>
    <w:rsid w:val="00532F65"/>
    <w:rsid w:val="005577AA"/>
    <w:rsid w:val="005649B5"/>
    <w:rsid w:val="00583C3A"/>
    <w:rsid w:val="005A1162"/>
    <w:rsid w:val="005E5E24"/>
    <w:rsid w:val="00612881"/>
    <w:rsid w:val="00620B0A"/>
    <w:rsid w:val="00637286"/>
    <w:rsid w:val="0064008C"/>
    <w:rsid w:val="0064466B"/>
    <w:rsid w:val="00673D7A"/>
    <w:rsid w:val="00686E4A"/>
    <w:rsid w:val="006B376A"/>
    <w:rsid w:val="006C2CA2"/>
    <w:rsid w:val="0071265A"/>
    <w:rsid w:val="00726209"/>
    <w:rsid w:val="00735757"/>
    <w:rsid w:val="00754011"/>
    <w:rsid w:val="00762BCD"/>
    <w:rsid w:val="007733C7"/>
    <w:rsid w:val="00781D1C"/>
    <w:rsid w:val="007A3A17"/>
    <w:rsid w:val="007A5984"/>
    <w:rsid w:val="007B2723"/>
    <w:rsid w:val="007C3813"/>
    <w:rsid w:val="007C3C70"/>
    <w:rsid w:val="007C71D9"/>
    <w:rsid w:val="007D0F46"/>
    <w:rsid w:val="007D272F"/>
    <w:rsid w:val="007E4B0F"/>
    <w:rsid w:val="007F1499"/>
    <w:rsid w:val="007F7160"/>
    <w:rsid w:val="008000B1"/>
    <w:rsid w:val="008255CA"/>
    <w:rsid w:val="008309B8"/>
    <w:rsid w:val="0084226F"/>
    <w:rsid w:val="008860A6"/>
    <w:rsid w:val="0088791D"/>
    <w:rsid w:val="008B095D"/>
    <w:rsid w:val="008E1996"/>
    <w:rsid w:val="008E6F67"/>
    <w:rsid w:val="00901A1F"/>
    <w:rsid w:val="00901FA1"/>
    <w:rsid w:val="00905536"/>
    <w:rsid w:val="00934275"/>
    <w:rsid w:val="00937191"/>
    <w:rsid w:val="00950922"/>
    <w:rsid w:val="009655C0"/>
    <w:rsid w:val="00984943"/>
    <w:rsid w:val="009B737C"/>
    <w:rsid w:val="009E212D"/>
    <w:rsid w:val="009F5A55"/>
    <w:rsid w:val="009F6ACC"/>
    <w:rsid w:val="009F7871"/>
    <w:rsid w:val="00A10828"/>
    <w:rsid w:val="00A359CB"/>
    <w:rsid w:val="00A47033"/>
    <w:rsid w:val="00A93C11"/>
    <w:rsid w:val="00AC1EF0"/>
    <w:rsid w:val="00AC4A70"/>
    <w:rsid w:val="00B77477"/>
    <w:rsid w:val="00BA2295"/>
    <w:rsid w:val="00BA6916"/>
    <w:rsid w:val="00BA75E6"/>
    <w:rsid w:val="00BF02A7"/>
    <w:rsid w:val="00C00571"/>
    <w:rsid w:val="00C24FA2"/>
    <w:rsid w:val="00C472AB"/>
    <w:rsid w:val="00C70D5F"/>
    <w:rsid w:val="00C85591"/>
    <w:rsid w:val="00CA1499"/>
    <w:rsid w:val="00CD3ED3"/>
    <w:rsid w:val="00CE7EB1"/>
    <w:rsid w:val="00D021C0"/>
    <w:rsid w:val="00D26222"/>
    <w:rsid w:val="00D269B2"/>
    <w:rsid w:val="00D412DB"/>
    <w:rsid w:val="00D41715"/>
    <w:rsid w:val="00D605F9"/>
    <w:rsid w:val="00D6407B"/>
    <w:rsid w:val="00D66BE8"/>
    <w:rsid w:val="00D70B6B"/>
    <w:rsid w:val="00D74C71"/>
    <w:rsid w:val="00D7798C"/>
    <w:rsid w:val="00D92187"/>
    <w:rsid w:val="00D960AB"/>
    <w:rsid w:val="00DB0823"/>
    <w:rsid w:val="00DB3DC3"/>
    <w:rsid w:val="00DB729A"/>
    <w:rsid w:val="00DD1A39"/>
    <w:rsid w:val="00DD5348"/>
    <w:rsid w:val="00DD5FC7"/>
    <w:rsid w:val="00DF044F"/>
    <w:rsid w:val="00DF114D"/>
    <w:rsid w:val="00DF4829"/>
    <w:rsid w:val="00E01A61"/>
    <w:rsid w:val="00E07316"/>
    <w:rsid w:val="00E103B0"/>
    <w:rsid w:val="00E24AF5"/>
    <w:rsid w:val="00E35486"/>
    <w:rsid w:val="00E37E50"/>
    <w:rsid w:val="00E64EE1"/>
    <w:rsid w:val="00E659E8"/>
    <w:rsid w:val="00E71BCF"/>
    <w:rsid w:val="00E81185"/>
    <w:rsid w:val="00E84D91"/>
    <w:rsid w:val="00E87BE9"/>
    <w:rsid w:val="00EF3700"/>
    <w:rsid w:val="00EF47CB"/>
    <w:rsid w:val="00F022D0"/>
    <w:rsid w:val="00F12A27"/>
    <w:rsid w:val="00F15A23"/>
    <w:rsid w:val="00F23B7B"/>
    <w:rsid w:val="00F57129"/>
    <w:rsid w:val="00F7665E"/>
    <w:rsid w:val="00F82133"/>
    <w:rsid w:val="00FB431A"/>
    <w:rsid w:val="00FB53B8"/>
    <w:rsid w:val="00FC1DDC"/>
    <w:rsid w:val="00FD7238"/>
    <w:rsid w:val="00FF3423"/>
    <w:rsid w:val="00FF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59022E7"/>
  <w15:docId w15:val="{3A1DE629-3BAB-4B81-89DF-F9FBDA641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B0A"/>
    <w:pPr>
      <w:widowControl w:val="0"/>
      <w:spacing w:afterLines="25" w:after="78" w:line="276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466B"/>
    <w:pPr>
      <w:keepNext/>
      <w:keepLines/>
      <w:numPr>
        <w:numId w:val="2"/>
      </w:numPr>
      <w:outlineLvl w:val="0"/>
    </w:pPr>
    <w:rPr>
      <w:rFonts w:ascii="Adobe 黑体 Std R" w:eastAsia="Adobe 黑体 Std R" w:hAnsi="Adobe 黑体 Std R"/>
      <w:b/>
      <w:bCs/>
      <w:kern w:val="44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E7EB1"/>
    <w:pPr>
      <w:keepNext/>
      <w:keepLines/>
      <w:numPr>
        <w:ilvl w:val="1"/>
        <w:numId w:val="2"/>
      </w:numPr>
      <w:snapToGrid w:val="0"/>
      <w:spacing w:afterLines="0" w:after="0"/>
      <w:ind w:left="578" w:hanging="578"/>
      <w:outlineLvl w:val="1"/>
    </w:pPr>
    <w:rPr>
      <w:rFonts w:ascii="Adobe 黑体 Std R" w:eastAsia="Adobe 黑体 Std R" w:hAnsi="Adobe 黑体 Std R" w:cstheme="majorBidi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8860A6"/>
    <w:pPr>
      <w:keepNext/>
      <w:keepLines/>
      <w:numPr>
        <w:ilvl w:val="2"/>
        <w:numId w:val="2"/>
      </w:numPr>
      <w:snapToGrid w:val="0"/>
      <w:spacing w:line="240" w:lineRule="atLeast"/>
      <w:outlineLvl w:val="2"/>
    </w:pPr>
    <w:rPr>
      <w:rFonts w:ascii="Adobe 黑体 Std R" w:eastAsia="Adobe 黑体 Std R" w:hAnsi="Adobe 黑体 Std R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6DD8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6DD8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6DD8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6DD8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6DD8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6DD8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466B"/>
    <w:rPr>
      <w:rFonts w:ascii="Adobe 黑体 Std R" w:eastAsia="Adobe 黑体 Std R" w:hAnsi="Adobe 黑体 Std R"/>
      <w:b/>
      <w:bCs/>
      <w:kern w:val="44"/>
      <w:sz w:val="24"/>
      <w:szCs w:val="24"/>
    </w:rPr>
  </w:style>
  <w:style w:type="paragraph" w:styleId="a3">
    <w:name w:val="caption"/>
    <w:basedOn w:val="a"/>
    <w:next w:val="a"/>
    <w:uiPriority w:val="35"/>
    <w:unhideWhenUsed/>
    <w:qFormat/>
    <w:rsid w:val="00612881"/>
    <w:rPr>
      <w:rFonts w:asciiTheme="majorHAnsi" w:eastAsia="黑体" w:hAnsiTheme="majorHAnsi" w:cstheme="majorBidi"/>
      <w:sz w:val="20"/>
      <w:szCs w:val="20"/>
    </w:rPr>
  </w:style>
  <w:style w:type="table" w:styleId="a4">
    <w:name w:val="Table Grid"/>
    <w:basedOn w:val="a1"/>
    <w:uiPriority w:val="39"/>
    <w:rsid w:val="00DF04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CE7EB1"/>
    <w:rPr>
      <w:rFonts w:ascii="Adobe 黑体 Std R" w:eastAsia="Adobe 黑体 Std R" w:hAnsi="Adobe 黑体 Std R" w:cstheme="majorBidi"/>
      <w:b/>
      <w:bCs/>
      <w:sz w:val="24"/>
      <w:szCs w:val="24"/>
    </w:rPr>
  </w:style>
  <w:style w:type="character" w:styleId="a5">
    <w:name w:val="Intense Reference"/>
    <w:basedOn w:val="a0"/>
    <w:uiPriority w:val="32"/>
    <w:qFormat/>
    <w:rsid w:val="00D960AB"/>
    <w:rPr>
      <w:b/>
      <w:bCs/>
      <w:smallCaps/>
      <w:color w:val="4472C4" w:themeColor="accent1"/>
      <w:spacing w:val="5"/>
    </w:rPr>
  </w:style>
  <w:style w:type="paragraph" w:styleId="a6">
    <w:name w:val="Title"/>
    <w:next w:val="a"/>
    <w:link w:val="a7"/>
    <w:uiPriority w:val="10"/>
    <w:qFormat/>
    <w:rsid w:val="004B6DD8"/>
    <w:pPr>
      <w:jc w:val="center"/>
    </w:pPr>
    <w:rPr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4B6DD8"/>
    <w:rPr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60A6"/>
    <w:rPr>
      <w:rFonts w:ascii="Adobe 黑体 Std R" w:eastAsia="Adobe 黑体 Std R" w:hAnsi="Adobe 黑体 Std R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4B6D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B6DD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4B6DD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4B6DD8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4B6DD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4B6DD8"/>
    <w:rPr>
      <w:rFonts w:asciiTheme="majorHAnsi" w:eastAsiaTheme="majorEastAsia" w:hAnsiTheme="majorHAnsi" w:cstheme="majorBidi"/>
      <w:szCs w:val="21"/>
    </w:rPr>
  </w:style>
  <w:style w:type="paragraph" w:styleId="a8">
    <w:name w:val="List Paragraph"/>
    <w:basedOn w:val="a"/>
    <w:uiPriority w:val="34"/>
    <w:qFormat/>
    <w:rsid w:val="00C85591"/>
    <w:pPr>
      <w:spacing w:afterLines="0" w:after="0" w:line="240" w:lineRule="auto"/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8E1996"/>
    <w:pPr>
      <w:widowControl/>
      <w:spacing w:before="100" w:beforeAutospacing="1" w:afterLines="0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0C3D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C3D89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0C3D8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0C3D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2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package" Target="embeddings/Microsoft_Visio___2.vsdx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cf\Documents\&#33258;&#23450;&#20041;%20Office%20&#27169;&#26495;\&#25253;&#21578;&#19987;&#29992;&#12304;&#23436;&#25972;&#1230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报告专用【完整】</Template>
  <TotalTime>1410</TotalTime>
  <Pages>18</Pages>
  <Words>2093</Words>
  <Characters>2135</Characters>
  <Application>Microsoft Office Word</Application>
  <DocSecurity>0</DocSecurity>
  <Lines>177</Lines>
  <Paragraphs>136</Paragraphs>
  <ScaleCrop>false</ScaleCrop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wcf</dc:creator>
  <cp:keywords/>
  <dc:description/>
  <cp:lastModifiedBy>赵 阳</cp:lastModifiedBy>
  <cp:revision>6</cp:revision>
  <dcterms:created xsi:type="dcterms:W3CDTF">2022-12-20T08:38:00Z</dcterms:created>
  <dcterms:modified xsi:type="dcterms:W3CDTF">2023-01-08T11:55:00Z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fe7050fe-8bdb-4498-a064-15a92490f39e</vt:lpwstr>
  </property>
</Properties>
</file>